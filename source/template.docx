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70E5A" w14:textId="77777777" w:rsidR="00F57858" w:rsidRDefault="00F57858" w:rsidP="001167BF">
      <w:pPr>
        <w:pStyle w:val="40"/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130"/>
        <w:gridCol w:w="1069"/>
        <w:gridCol w:w="4708"/>
      </w:tblGrid>
      <w:tr w:rsidR="00F57858" w14:paraId="42E77292" w14:textId="77777777" w:rsidTr="003C3E13">
        <w:tc>
          <w:tcPr>
            <w:tcW w:w="3130" w:type="dxa"/>
          </w:tcPr>
          <w:p w14:paraId="08FE8A36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069" w:type="dxa"/>
          </w:tcPr>
          <w:p w14:paraId="2808E23B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4708" w:type="dxa"/>
          </w:tcPr>
          <w:p w14:paraId="77DBB624" w14:textId="77777777" w:rsidR="00F57858" w:rsidRDefault="00F57858" w:rsidP="00C1305A">
            <w:pPr>
              <w:jc w:val="center"/>
            </w:pPr>
            <w:r>
              <w:t>УТВЕРЖДАЮ</w:t>
            </w:r>
          </w:p>
        </w:tc>
      </w:tr>
      <w:tr w:rsidR="00F57858" w14:paraId="6C0CD931" w14:textId="77777777" w:rsidTr="003C3E13">
        <w:tc>
          <w:tcPr>
            <w:tcW w:w="3130" w:type="dxa"/>
            <w:vAlign w:val="center"/>
          </w:tcPr>
          <w:p w14:paraId="44232FAB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069" w:type="dxa"/>
            <w:vAlign w:val="center"/>
          </w:tcPr>
          <w:p w14:paraId="14E88ACA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708" w:type="dxa"/>
            <w:vAlign w:val="center"/>
          </w:tcPr>
          <w:p w14:paraId="38212ECA" w14:textId="77777777" w:rsidR="00F57858" w:rsidRDefault="00F57858" w:rsidP="00C1305A">
            <w:pPr>
              <w:jc w:val="center"/>
            </w:pPr>
            <w:r>
              <w:t xml:space="preserve">Начальник </w:t>
            </w:r>
            <w:proofErr w:type="spellStart"/>
            <w:proofErr w:type="gramStart"/>
            <w:r>
              <w:t>тех.отдела</w:t>
            </w:r>
            <w:proofErr w:type="spellEnd"/>
            <w:proofErr w:type="gramEnd"/>
          </w:p>
        </w:tc>
      </w:tr>
      <w:tr w:rsidR="00F57858" w14:paraId="69CB51AE" w14:textId="77777777" w:rsidTr="003C3E13">
        <w:trPr>
          <w:trHeight w:val="457"/>
        </w:trPr>
        <w:tc>
          <w:tcPr>
            <w:tcW w:w="3130" w:type="dxa"/>
            <w:vAlign w:val="center"/>
          </w:tcPr>
          <w:p w14:paraId="43F51686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069" w:type="dxa"/>
            <w:vAlign w:val="center"/>
          </w:tcPr>
          <w:p w14:paraId="2C6DF7E9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708" w:type="dxa"/>
            <w:vAlign w:val="center"/>
          </w:tcPr>
          <w:p w14:paraId="11CC6855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 xml:space="preserve">_____________ 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F57858" w14:paraId="442648B6" w14:textId="77777777" w:rsidTr="003C3E13">
        <w:trPr>
          <w:trHeight w:val="519"/>
        </w:trPr>
        <w:tc>
          <w:tcPr>
            <w:tcW w:w="3130" w:type="dxa"/>
            <w:vAlign w:val="center"/>
          </w:tcPr>
          <w:p w14:paraId="38096105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069" w:type="dxa"/>
            <w:vAlign w:val="center"/>
          </w:tcPr>
          <w:p w14:paraId="5ADBCA5E" w14:textId="77777777" w:rsidR="00F57858" w:rsidRDefault="00F57858" w:rsidP="00C1305A">
            <w:pPr>
              <w:pStyle w:val="2"/>
              <w:numPr>
                <w:ilvl w:val="0"/>
                <w:numId w:val="0"/>
              </w:numPr>
            </w:pPr>
          </w:p>
        </w:tc>
        <w:tc>
          <w:tcPr>
            <w:tcW w:w="4708" w:type="dxa"/>
            <w:vAlign w:val="center"/>
          </w:tcPr>
          <w:p w14:paraId="3CEF51EA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“____</w:t>
            </w:r>
            <w:proofErr w:type="gramStart"/>
            <w:r>
              <w:t>_”_</w:t>
            </w:r>
            <w:proofErr w:type="gramEnd"/>
            <w:r>
              <w:t>___________20__</w:t>
            </w:r>
          </w:p>
        </w:tc>
      </w:tr>
    </w:tbl>
    <w:p w14:paraId="09BE735D" w14:textId="77777777" w:rsidR="003C3E13" w:rsidRDefault="003C3E13" w:rsidP="003C3E13">
      <w:pPr>
        <w:pStyle w:val="a9"/>
      </w:pPr>
    </w:p>
    <w:p w14:paraId="773FD42E" w14:textId="77777777" w:rsidR="003C3E13" w:rsidRDefault="003C3E13" w:rsidP="003C3E13">
      <w:pPr>
        <w:pStyle w:val="a9"/>
      </w:pPr>
    </w:p>
    <w:p w14:paraId="50E07665" w14:textId="77777777" w:rsidR="003C3E13" w:rsidRDefault="003C3E13" w:rsidP="003C3E13">
      <w:pPr>
        <w:pStyle w:val="a9"/>
      </w:pPr>
    </w:p>
    <w:p w14:paraId="3FEB8725" w14:textId="66BBE22B" w:rsidR="00F57858" w:rsidRPr="003C3E13" w:rsidRDefault="00F57858" w:rsidP="00500741">
      <w:pPr>
        <w:pStyle w:val="aff5"/>
      </w:pPr>
      <w:r w:rsidRPr="003C3E13">
        <w:t>&lt;</w:t>
      </w:r>
      <w:r>
        <w:t>НАЗВАНИЕ</w:t>
      </w:r>
      <w:r w:rsidRPr="003C3E13">
        <w:t>&gt;</w:t>
      </w:r>
    </w:p>
    <w:p w14:paraId="49AC7779" w14:textId="77777777" w:rsidR="00F57858" w:rsidRDefault="00F57858" w:rsidP="00500741">
      <w:pPr>
        <w:pStyle w:val="aff5"/>
        <w:rPr>
          <w:b/>
        </w:rPr>
      </w:pPr>
    </w:p>
    <w:p w14:paraId="78703F69" w14:textId="77777777" w:rsidR="00F57858" w:rsidRPr="00500741" w:rsidRDefault="00F57858" w:rsidP="00500741">
      <w:pPr>
        <w:pStyle w:val="aff5"/>
      </w:pPr>
      <w:r w:rsidRPr="00500741">
        <w:t>Текст программы</w:t>
      </w:r>
    </w:p>
    <w:p w14:paraId="053D92EA" w14:textId="77777777" w:rsidR="00F57858" w:rsidRDefault="00F57858" w:rsidP="00500741">
      <w:pPr>
        <w:pStyle w:val="aff5"/>
        <w:rPr>
          <w:b/>
        </w:rPr>
      </w:pPr>
    </w:p>
    <w:p w14:paraId="2639C08C" w14:textId="77777777" w:rsidR="00F57858" w:rsidRDefault="00F57858" w:rsidP="00500741">
      <w:pPr>
        <w:pStyle w:val="aff5"/>
        <w:rPr>
          <w:lang w:val="en-US"/>
        </w:rPr>
      </w:pPr>
      <w:r w:rsidRPr="00500741">
        <w:t>Лист утверждения</w:t>
      </w:r>
    </w:p>
    <w:p w14:paraId="30C77295" w14:textId="77777777" w:rsidR="00AF6F00" w:rsidRPr="00AF6F00" w:rsidRDefault="00AF6F00" w:rsidP="00AF6F00">
      <w:pPr>
        <w:pStyle w:val="a0"/>
        <w:rPr>
          <w:lang w:val="en-US"/>
        </w:rPr>
      </w:pPr>
    </w:p>
    <w:p w14:paraId="62044891" w14:textId="131D712A" w:rsidR="00F57858" w:rsidRDefault="007A13E4" w:rsidP="00500741">
      <w:pPr>
        <w:pStyle w:val="aff5"/>
      </w:pPr>
      <w:r w:rsidRPr="007A13E4">
        <w:t>&lt;номер</w:t>
      </w:r>
      <w:r w:rsidR="006D2E7B">
        <w:t>2</w:t>
      </w:r>
      <w:r w:rsidRPr="007A13E4">
        <w:t>&gt;</w:t>
      </w:r>
      <w:r>
        <w:t xml:space="preserve"> </w:t>
      </w:r>
      <w:r w:rsidR="00F57858" w:rsidRPr="00CA6411">
        <w:t>12 01</w:t>
      </w:r>
      <w:r w:rsidR="00F57858">
        <w:t>-лу</w:t>
      </w:r>
    </w:p>
    <w:p w14:paraId="5960DE4E" w14:textId="10D0FA16" w:rsidR="00F57858" w:rsidRDefault="00F57858" w:rsidP="00F57858">
      <w:pPr>
        <w:rPr>
          <w:b/>
          <w:bCs/>
          <w:sz w:val="32"/>
        </w:rPr>
      </w:pPr>
    </w:p>
    <w:p w14:paraId="743D4B4C" w14:textId="7B8D4720" w:rsidR="00F57858" w:rsidRDefault="00AF6F00" w:rsidP="00F57858">
      <w:pPr>
        <w:jc w:val="center"/>
        <w:rPr>
          <w:b/>
          <w:bCs/>
          <w:sz w:val="32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A5E0881" wp14:editId="75EE952D">
                <wp:simplePos x="0" y="0"/>
                <wp:positionH relativeFrom="margin">
                  <wp:align>left</wp:align>
                </wp:positionH>
                <wp:positionV relativeFrom="paragraph">
                  <wp:posOffset>45523</wp:posOffset>
                </wp:positionV>
                <wp:extent cx="431800" cy="5311775"/>
                <wp:effectExtent l="19050" t="19050" r="25400" b="22225"/>
                <wp:wrapNone/>
                <wp:docPr id="7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311775"/>
                          <a:chOff x="397" y="8323"/>
                          <a:chExt cx="680" cy="8254"/>
                        </a:xfrm>
                      </wpg:grpSpPr>
                      <wps:wsp>
                        <wps:cNvPr id="7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68F12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8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B85C0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8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6D2EA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8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655BD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9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421E1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5E0881" id="Page_ 1_GropS" o:spid="_x0000_s1026" style="position:absolute;left:0;text-align:left;margin-left:0;margin-top:3.6pt;width:34pt;height:418.25pt;z-index:-251655168;mso-position-horizontal:left;mso-position-horizontal-relative:margin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55468F12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0EEB85C0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14:paraId="7C76D2EA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" filled="f" stroked="f">
                  <v:textbox style="layout-flow:vertical;mso-layout-flow-alt:bottom-to-top" inset="1pt,3pt,0,0">
                    <w:txbxContent>
                      <w:p w14:paraId="758655BD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14:paraId="3D9421E1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7E9133" w14:textId="77777777" w:rsidR="00F57858" w:rsidRDefault="00F57858" w:rsidP="00F57858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125"/>
        <w:gridCol w:w="932"/>
        <w:gridCol w:w="4850"/>
      </w:tblGrid>
      <w:tr w:rsidR="00F57858" w14:paraId="63D9A0AF" w14:textId="77777777" w:rsidTr="003C3E13">
        <w:tc>
          <w:tcPr>
            <w:tcW w:w="3125" w:type="dxa"/>
            <w:vAlign w:val="center"/>
          </w:tcPr>
          <w:p w14:paraId="089555A1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6402BDF4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583E29E2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Руководитель разработки</w:t>
            </w:r>
          </w:p>
        </w:tc>
      </w:tr>
      <w:tr w:rsidR="00F57858" w14:paraId="2D2C76E7" w14:textId="77777777" w:rsidTr="003C3E13">
        <w:tc>
          <w:tcPr>
            <w:tcW w:w="3125" w:type="dxa"/>
            <w:vAlign w:val="center"/>
          </w:tcPr>
          <w:p w14:paraId="2EF654C2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3B1E61A1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17943E73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Начальник ХХХХ</w:t>
            </w:r>
          </w:p>
        </w:tc>
      </w:tr>
      <w:tr w:rsidR="00F57858" w14:paraId="573FB1E2" w14:textId="77777777" w:rsidTr="003C3E13">
        <w:trPr>
          <w:trHeight w:val="513"/>
        </w:trPr>
        <w:tc>
          <w:tcPr>
            <w:tcW w:w="3125" w:type="dxa"/>
            <w:vAlign w:val="center"/>
          </w:tcPr>
          <w:p w14:paraId="1DDA4D71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5AD9B381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6CC83254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___________</w:t>
            </w:r>
            <w:proofErr w:type="spellStart"/>
            <w:r>
              <w:t>Хххххххх</w:t>
            </w:r>
            <w:proofErr w:type="spellEnd"/>
            <w:r>
              <w:t xml:space="preserve"> Х.Х.</w:t>
            </w:r>
          </w:p>
        </w:tc>
      </w:tr>
      <w:tr w:rsidR="00F57858" w14:paraId="17D06A23" w14:textId="77777777" w:rsidTr="003C3E13">
        <w:trPr>
          <w:trHeight w:val="142"/>
        </w:trPr>
        <w:tc>
          <w:tcPr>
            <w:tcW w:w="3125" w:type="dxa"/>
            <w:vAlign w:val="center"/>
          </w:tcPr>
          <w:p w14:paraId="4197FE33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7EFFAEDC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31E420F0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“____</w:t>
            </w:r>
            <w:proofErr w:type="gramStart"/>
            <w:r>
              <w:t>_”_</w:t>
            </w:r>
            <w:proofErr w:type="gramEnd"/>
            <w:r>
              <w:t>___________20__</w:t>
            </w:r>
          </w:p>
        </w:tc>
      </w:tr>
      <w:tr w:rsidR="00F57858" w14:paraId="598D0077" w14:textId="77777777" w:rsidTr="003C3E13">
        <w:trPr>
          <w:trHeight w:hRule="exact" w:val="567"/>
        </w:trPr>
        <w:tc>
          <w:tcPr>
            <w:tcW w:w="3125" w:type="dxa"/>
            <w:vAlign w:val="center"/>
          </w:tcPr>
          <w:p w14:paraId="3184771D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41DA686E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72E51614" w14:textId="77777777" w:rsidR="00F57858" w:rsidRDefault="00F57858" w:rsidP="00C1305A">
            <w:pPr>
              <w:tabs>
                <w:tab w:val="left" w:pos="5727"/>
              </w:tabs>
              <w:jc w:val="center"/>
            </w:pPr>
          </w:p>
        </w:tc>
      </w:tr>
      <w:tr w:rsidR="00F57858" w14:paraId="2DD87CB5" w14:textId="77777777" w:rsidTr="003C3E13">
        <w:tc>
          <w:tcPr>
            <w:tcW w:w="3125" w:type="dxa"/>
            <w:vAlign w:val="center"/>
          </w:tcPr>
          <w:p w14:paraId="1157B12C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6C349396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380EE0F2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Ответственный исполнитель</w:t>
            </w:r>
          </w:p>
        </w:tc>
      </w:tr>
      <w:tr w:rsidR="00F57858" w14:paraId="7C7FD918" w14:textId="77777777" w:rsidTr="003C3E13">
        <w:tc>
          <w:tcPr>
            <w:tcW w:w="3125" w:type="dxa"/>
            <w:vAlign w:val="center"/>
          </w:tcPr>
          <w:p w14:paraId="6534E898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39CBFBF1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618D1587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Начальник   ХХХХ</w:t>
            </w:r>
          </w:p>
        </w:tc>
      </w:tr>
      <w:tr w:rsidR="00F57858" w14:paraId="2F5121C9" w14:textId="77777777" w:rsidTr="003C3E13">
        <w:trPr>
          <w:trHeight w:val="468"/>
        </w:trPr>
        <w:tc>
          <w:tcPr>
            <w:tcW w:w="3125" w:type="dxa"/>
            <w:vAlign w:val="center"/>
          </w:tcPr>
          <w:p w14:paraId="4FB873FD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72469DEE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1A259851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____________</w:t>
            </w:r>
            <w:proofErr w:type="spellStart"/>
            <w:r>
              <w:t>Ххххххх</w:t>
            </w:r>
            <w:proofErr w:type="spellEnd"/>
            <w:r>
              <w:t xml:space="preserve"> Х.Х.</w:t>
            </w:r>
          </w:p>
        </w:tc>
      </w:tr>
      <w:tr w:rsidR="00F57858" w14:paraId="5D346B47" w14:textId="77777777" w:rsidTr="003C3E13">
        <w:tc>
          <w:tcPr>
            <w:tcW w:w="3125" w:type="dxa"/>
            <w:vAlign w:val="center"/>
          </w:tcPr>
          <w:p w14:paraId="5689E500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032307B2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71EAF135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“____</w:t>
            </w:r>
            <w:proofErr w:type="gramStart"/>
            <w:r>
              <w:t>_”_</w:t>
            </w:r>
            <w:proofErr w:type="gramEnd"/>
            <w:r>
              <w:t>___________20__</w:t>
            </w:r>
          </w:p>
        </w:tc>
      </w:tr>
      <w:tr w:rsidR="00F57858" w14:paraId="2BDD6F01" w14:textId="77777777" w:rsidTr="003C3E13">
        <w:trPr>
          <w:trHeight w:hRule="exact" w:val="567"/>
        </w:trPr>
        <w:tc>
          <w:tcPr>
            <w:tcW w:w="3125" w:type="dxa"/>
            <w:vAlign w:val="center"/>
          </w:tcPr>
          <w:p w14:paraId="3F045849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24BBCC07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538EE469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F57858" w14:paraId="1F549728" w14:textId="77777777" w:rsidTr="003C3E13">
        <w:tc>
          <w:tcPr>
            <w:tcW w:w="3125" w:type="dxa"/>
            <w:vAlign w:val="center"/>
          </w:tcPr>
          <w:p w14:paraId="68F8518D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195D8669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33FA2B1C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Исполнитель</w:t>
            </w:r>
          </w:p>
        </w:tc>
      </w:tr>
      <w:tr w:rsidR="00F57858" w14:paraId="12A33071" w14:textId="77777777" w:rsidTr="003C3E13">
        <w:tc>
          <w:tcPr>
            <w:tcW w:w="3125" w:type="dxa"/>
            <w:vAlign w:val="center"/>
          </w:tcPr>
          <w:p w14:paraId="0B37A609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70E96C33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45E8E4ED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Вед. инженер ХХХХ</w:t>
            </w:r>
          </w:p>
        </w:tc>
      </w:tr>
      <w:tr w:rsidR="00F57858" w14:paraId="3216D042" w14:textId="77777777" w:rsidTr="003C3E13">
        <w:trPr>
          <w:trHeight w:val="442"/>
        </w:trPr>
        <w:tc>
          <w:tcPr>
            <w:tcW w:w="3125" w:type="dxa"/>
            <w:vAlign w:val="center"/>
          </w:tcPr>
          <w:p w14:paraId="19861873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4864AC7F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593A713B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t>_____________</w:t>
            </w:r>
            <w:proofErr w:type="spellStart"/>
            <w:r>
              <w:t>Хххххх</w:t>
            </w:r>
            <w:proofErr w:type="spellEnd"/>
            <w:r>
              <w:t xml:space="preserve"> Х.Х.</w:t>
            </w:r>
          </w:p>
        </w:tc>
      </w:tr>
      <w:tr w:rsidR="00F57858" w14:paraId="5DFDB867" w14:textId="77777777" w:rsidTr="003C3E13">
        <w:trPr>
          <w:trHeight w:val="439"/>
        </w:trPr>
        <w:tc>
          <w:tcPr>
            <w:tcW w:w="3125" w:type="dxa"/>
            <w:vAlign w:val="center"/>
          </w:tcPr>
          <w:p w14:paraId="30403611" w14:textId="77777777" w:rsidR="00F57858" w:rsidRDefault="00F57858" w:rsidP="00C1305A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932" w:type="dxa"/>
            <w:vAlign w:val="center"/>
          </w:tcPr>
          <w:p w14:paraId="2A66E598" w14:textId="77777777" w:rsidR="00F57858" w:rsidRDefault="00F57858" w:rsidP="00C1305A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850" w:type="dxa"/>
            <w:vAlign w:val="center"/>
          </w:tcPr>
          <w:p w14:paraId="4882D3A2" w14:textId="77777777" w:rsidR="00F57858" w:rsidRDefault="00F57858" w:rsidP="00C1305A">
            <w:pPr>
              <w:tabs>
                <w:tab w:val="left" w:pos="5727"/>
              </w:tabs>
              <w:jc w:val="center"/>
            </w:pPr>
            <w:r>
              <w:rPr>
                <w:lang w:val="en-US"/>
              </w:rPr>
              <w:t>“____</w:t>
            </w:r>
            <w:proofErr w:type="gramStart"/>
            <w:r>
              <w:rPr>
                <w:lang w:val="en-US"/>
              </w:rPr>
              <w:t>_”_</w:t>
            </w:r>
            <w:proofErr w:type="gramEnd"/>
            <w:r>
              <w:rPr>
                <w:lang w:val="en-US"/>
              </w:rPr>
              <w:t>___________20__</w:t>
            </w:r>
          </w:p>
        </w:tc>
      </w:tr>
    </w:tbl>
    <w:p w14:paraId="69983D5A" w14:textId="77777777" w:rsidR="00F57858" w:rsidRDefault="00F57858" w:rsidP="00F57858">
      <w:pPr>
        <w:rPr>
          <w:b/>
          <w:bCs/>
          <w:sz w:val="32"/>
          <w:szCs w:val="32"/>
        </w:rPr>
        <w:sectPr w:rsidR="00F57858" w:rsidSect="00602217"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pgNumType w:start="1"/>
          <w:cols w:space="708"/>
          <w:titlePg/>
          <w:docGrid w:linePitch="360"/>
        </w:sectPr>
      </w:pPr>
    </w:p>
    <w:p w14:paraId="3204F3D0" w14:textId="77777777" w:rsidR="00F57858" w:rsidRDefault="00F57858" w:rsidP="009303D5">
      <w:pPr>
        <w:pStyle w:val="aff5"/>
        <w:ind w:firstLine="708"/>
        <w:jc w:val="left"/>
      </w:pPr>
      <w:r>
        <w:lastRenderedPageBreak/>
        <w:t>УТВЕРЖДЕНО</w:t>
      </w:r>
    </w:p>
    <w:p w14:paraId="030A4E47" w14:textId="77777777" w:rsidR="00F57858" w:rsidRDefault="00F57858" w:rsidP="00F57858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14:paraId="3D69B9DB" w14:textId="5F2415AB" w:rsidR="00F57858" w:rsidRDefault="007A13E4" w:rsidP="00F1554E">
      <w:pPr>
        <w:pStyle w:val="--1"/>
        <w:ind w:firstLine="0"/>
        <w:rPr>
          <w:szCs w:val="28"/>
        </w:rPr>
      </w:pPr>
      <w:r w:rsidRPr="007A13E4">
        <w:t>&lt;</w:t>
      </w:r>
      <w:r w:rsidR="002D1E15">
        <w:t>НОМЕР</w:t>
      </w:r>
      <w:r w:rsidR="006D2E7B">
        <w:t>1</w:t>
      </w:r>
      <w:r w:rsidRPr="007A13E4">
        <w:t>&gt; 12 01</w:t>
      </w:r>
      <w:r w:rsidR="00F57858">
        <w:t>-</w:t>
      </w:r>
      <w:r w:rsidR="00F57858" w:rsidRPr="001B0C20">
        <w:t>лу</w:t>
      </w:r>
    </w:p>
    <w:p w14:paraId="1C0BEC04" w14:textId="77777777" w:rsidR="00F57858" w:rsidRDefault="00F57858" w:rsidP="00F57858">
      <w:pPr>
        <w:rPr>
          <w:b/>
          <w:bCs/>
          <w:caps/>
          <w:szCs w:val="28"/>
        </w:rPr>
      </w:pPr>
    </w:p>
    <w:p w14:paraId="106A1DB0" w14:textId="77777777" w:rsidR="00F57858" w:rsidRDefault="00F57858" w:rsidP="00F57858">
      <w:pPr>
        <w:rPr>
          <w:b/>
          <w:bCs/>
          <w:caps/>
          <w:szCs w:val="28"/>
        </w:rPr>
      </w:pPr>
    </w:p>
    <w:p w14:paraId="5201A04F" w14:textId="77777777" w:rsidR="00F57858" w:rsidRDefault="00F57858" w:rsidP="00F57858">
      <w:pPr>
        <w:rPr>
          <w:b/>
          <w:bCs/>
          <w:caps/>
          <w:szCs w:val="28"/>
        </w:rPr>
      </w:pPr>
    </w:p>
    <w:p w14:paraId="236FD975" w14:textId="77777777" w:rsidR="00F57858" w:rsidRDefault="00F57858" w:rsidP="00F57858">
      <w:pPr>
        <w:rPr>
          <w:b/>
          <w:bCs/>
          <w:caps/>
          <w:szCs w:val="28"/>
        </w:rPr>
      </w:pPr>
    </w:p>
    <w:p w14:paraId="14F6206B" w14:textId="77777777" w:rsidR="00F57858" w:rsidRDefault="00F57858" w:rsidP="00F57858">
      <w:pPr>
        <w:rPr>
          <w:b/>
          <w:bCs/>
          <w:caps/>
          <w:szCs w:val="28"/>
        </w:rPr>
      </w:pPr>
    </w:p>
    <w:p w14:paraId="41466437" w14:textId="77777777" w:rsidR="00F57858" w:rsidRDefault="00F57858" w:rsidP="00F57858">
      <w:pPr>
        <w:rPr>
          <w:b/>
          <w:bCs/>
          <w:caps/>
          <w:szCs w:val="28"/>
        </w:rPr>
      </w:pPr>
    </w:p>
    <w:p w14:paraId="447F666D" w14:textId="77777777" w:rsidR="00F57858" w:rsidRDefault="00F57858" w:rsidP="00F57858">
      <w:pPr>
        <w:rPr>
          <w:b/>
          <w:bCs/>
          <w:caps/>
          <w:szCs w:val="28"/>
        </w:rPr>
      </w:pPr>
    </w:p>
    <w:p w14:paraId="66893245" w14:textId="77777777" w:rsidR="00F57858" w:rsidRDefault="00F57858" w:rsidP="00F57858">
      <w:pPr>
        <w:rPr>
          <w:b/>
          <w:bCs/>
          <w:caps/>
          <w:szCs w:val="28"/>
        </w:rPr>
      </w:pPr>
    </w:p>
    <w:p w14:paraId="385A76A1" w14:textId="77777777" w:rsidR="00F57858" w:rsidRDefault="00F57858" w:rsidP="00F57858">
      <w:pPr>
        <w:rPr>
          <w:b/>
          <w:bCs/>
          <w:caps/>
          <w:szCs w:val="28"/>
        </w:rPr>
      </w:pPr>
    </w:p>
    <w:p w14:paraId="0185D81B" w14:textId="631912B0" w:rsidR="00F57858" w:rsidRDefault="00F57858" w:rsidP="00F57858">
      <w:pPr>
        <w:rPr>
          <w:b/>
          <w:bCs/>
          <w:caps/>
          <w:szCs w:val="28"/>
        </w:rPr>
      </w:pPr>
    </w:p>
    <w:p w14:paraId="187A2D29" w14:textId="33DF2D76" w:rsidR="00F57858" w:rsidRPr="00F57858" w:rsidRDefault="00F57858" w:rsidP="00500741">
      <w:pPr>
        <w:pStyle w:val="aff5"/>
      </w:pPr>
      <w:r w:rsidRPr="00F57858">
        <w:t>&lt;</w:t>
      </w:r>
      <w:r>
        <w:t>НАЗВАНИЕ</w:t>
      </w:r>
      <w:r w:rsidRPr="00F57858">
        <w:t>&gt;</w:t>
      </w:r>
    </w:p>
    <w:p w14:paraId="22233023" w14:textId="713DCEE3" w:rsidR="00F57858" w:rsidRDefault="00F57858" w:rsidP="00500741">
      <w:pPr>
        <w:pStyle w:val="aff5"/>
        <w:rPr>
          <w:b/>
        </w:rPr>
      </w:pPr>
    </w:p>
    <w:p w14:paraId="3AFA6D51" w14:textId="6B36BF51" w:rsidR="00F57858" w:rsidRDefault="00AF6F00" w:rsidP="00500741">
      <w:pPr>
        <w:pStyle w:val="aff5"/>
        <w:rPr>
          <w:b/>
          <w:szCs w:val="28"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0026BA7" wp14:editId="2E567326">
                <wp:simplePos x="0" y="0"/>
                <wp:positionH relativeFrom="leftMargin">
                  <wp:align>right</wp:align>
                </wp:positionH>
                <wp:positionV relativeFrom="paragraph">
                  <wp:posOffset>186478</wp:posOffset>
                </wp:positionV>
                <wp:extent cx="431800" cy="5311775"/>
                <wp:effectExtent l="19050" t="19050" r="25400" b="22225"/>
                <wp:wrapNone/>
                <wp:docPr id="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311775"/>
                          <a:chOff x="397" y="8323"/>
                          <a:chExt cx="680" cy="8254"/>
                        </a:xfrm>
                      </wpg:grpSpPr>
                      <wps:wsp>
                        <wps:cNvPr id="3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E76022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3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5FC78D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745D7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BF05E0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121C3" w14:textId="77777777" w:rsidR="00AF6F00" w:rsidRDefault="00AF6F00" w:rsidP="00AF6F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026BA7" id="_x0000_s1041" style="position:absolute;left:0;text-align:left;margin-left:-17.2pt;margin-top:14.7pt;width:34pt;height:418.25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" filled="f" stroked="f">
                  <v:textbox style="layout-flow:vertical;mso-layout-flow-alt:bottom-to-top" inset="1pt,2pt,0,0">
                    <w:txbxContent>
                      <w:p w14:paraId="13E76022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2E5FC78D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2B7745D7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19BF05E0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05121C3" w14:textId="77777777" w:rsidR="00AF6F00" w:rsidRDefault="00AF6F00" w:rsidP="00AF6F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440A045" w14:textId="77777777" w:rsidR="00F57858" w:rsidRDefault="00F57858" w:rsidP="00500741">
      <w:pPr>
        <w:pStyle w:val="aff5"/>
      </w:pPr>
      <w:r>
        <w:t>Текст программы</w:t>
      </w:r>
    </w:p>
    <w:p w14:paraId="2E513F26" w14:textId="77777777" w:rsidR="00F57858" w:rsidRPr="00500741" w:rsidRDefault="00F57858" w:rsidP="00500741">
      <w:pPr>
        <w:pStyle w:val="aff5"/>
      </w:pPr>
    </w:p>
    <w:p w14:paraId="2BE200A4" w14:textId="280C99C8" w:rsidR="009303D5" w:rsidRDefault="00AF74DA" w:rsidP="003C1FF6">
      <w:pPr>
        <w:pStyle w:val="aff5"/>
      </w:pPr>
      <w:r w:rsidRPr="00AF74DA">
        <w:t xml:space="preserve">&lt;номер&gt; 12 </w:t>
      </w:r>
      <w:r w:rsidR="003C1FF6">
        <w:t>01</w:t>
      </w:r>
    </w:p>
    <w:p w14:paraId="3AD5C342" w14:textId="77777777" w:rsidR="003C1FF6" w:rsidRDefault="003C1FF6" w:rsidP="003C1FF6">
      <w:pPr>
        <w:pStyle w:val="a0"/>
      </w:pPr>
    </w:p>
    <w:p w14:paraId="508F3B83" w14:textId="77777777" w:rsidR="003C1FF6" w:rsidRDefault="003C1FF6" w:rsidP="003C1FF6">
      <w:pPr>
        <w:pStyle w:val="a0"/>
      </w:pPr>
    </w:p>
    <w:p w14:paraId="4F3E2C75" w14:textId="77777777" w:rsidR="003C1FF6" w:rsidRDefault="003C1FF6" w:rsidP="003C1FF6">
      <w:pPr>
        <w:pStyle w:val="a0"/>
      </w:pPr>
    </w:p>
    <w:p w14:paraId="68A8F6E6" w14:textId="77777777" w:rsidR="003C1FF6" w:rsidRPr="003C1FF6" w:rsidRDefault="003C1FF6" w:rsidP="003C1FF6">
      <w:pPr>
        <w:pStyle w:val="a0"/>
      </w:pPr>
    </w:p>
    <w:p w14:paraId="5183F401" w14:textId="77777777" w:rsidR="009303D5" w:rsidRDefault="009303D5" w:rsidP="009303D5">
      <w:pPr>
        <w:pStyle w:val="a0"/>
      </w:pPr>
    </w:p>
    <w:p w14:paraId="544453CB" w14:textId="07E6C521" w:rsidR="009303D5" w:rsidRPr="009303D5" w:rsidRDefault="009303D5" w:rsidP="009303D5">
      <w:pPr>
        <w:pStyle w:val="aff5"/>
      </w:pPr>
      <w:r>
        <w:t xml:space="preserve">Листов </w:t>
      </w:r>
      <w:r w:rsidR="00F703DB">
        <w:fldChar w:fldCharType="begin"/>
      </w:r>
      <w:r w:rsidR="00F703DB">
        <w:instrText xml:space="preserve"> PAGEREF _Ref220339475 \h </w:instrText>
      </w:r>
      <w:r w:rsidR="00F703DB">
        <w:fldChar w:fldCharType="separate"/>
      </w:r>
      <w:r w:rsidR="00F703DB">
        <w:rPr>
          <w:noProof/>
        </w:rPr>
        <w:t>5</w:t>
      </w:r>
      <w:r w:rsidR="00F703DB">
        <w:fldChar w:fldCharType="end"/>
      </w:r>
    </w:p>
    <w:p w14:paraId="0C5829C8" w14:textId="74FDB9F7" w:rsidR="009303D5" w:rsidRPr="009303D5" w:rsidRDefault="003C3E13" w:rsidP="003C3E13">
      <w:pPr>
        <w:ind w:firstLine="0"/>
      </w:pPr>
      <w:r w:rsidRPr="00F703DB">
        <w:br w:type="page"/>
      </w:r>
    </w:p>
    <w:p w14:paraId="760B88BF" w14:textId="77777777" w:rsidR="003C3E13" w:rsidRPr="00500741" w:rsidRDefault="003C3E13" w:rsidP="00500741">
      <w:pPr>
        <w:pStyle w:val="a9"/>
      </w:pPr>
      <w:bookmarkStart w:id="0" w:name="_Toc172552428"/>
      <w:bookmarkStart w:id="1" w:name="_Toc172552454"/>
      <w:bookmarkStart w:id="2" w:name="_Toc172638200"/>
      <w:bookmarkStart w:id="3" w:name="_Toc220339423"/>
      <w:r w:rsidRPr="00500741">
        <w:lastRenderedPageBreak/>
        <w:t>Аннотация</w:t>
      </w:r>
      <w:bookmarkEnd w:id="0"/>
      <w:bookmarkEnd w:id="1"/>
      <w:bookmarkEnd w:id="2"/>
      <w:bookmarkEnd w:id="3"/>
    </w:p>
    <w:p w14:paraId="3389F801" w14:textId="77777777" w:rsidR="003C3E13" w:rsidRDefault="003C3E13" w:rsidP="003C3E13">
      <w:pPr>
        <w:jc w:val="both"/>
      </w:pPr>
      <w:r>
        <w:t xml:space="preserve">В данном программном документе приведено руководство оператора по применению и эксплуатации программы </w:t>
      </w:r>
      <w:r>
        <w:rPr>
          <w:b/>
          <w:bCs/>
        </w:rPr>
        <w:t>[[[</w:t>
      </w:r>
      <w:r>
        <w:t>«</w:t>
      </w:r>
      <w:proofErr w:type="spellStart"/>
      <w:r>
        <w:t>ХХХХХ.ехе</w:t>
      </w:r>
      <w:proofErr w:type="spellEnd"/>
      <w:r>
        <w:t xml:space="preserve">», предназначенной </w:t>
      </w:r>
      <w:proofErr w:type="gramStart"/>
      <w:r>
        <w:t>…….</w:t>
      </w:r>
      <w:proofErr w:type="gramEnd"/>
      <w:r>
        <w:t>.</w:t>
      </w:r>
      <w:r>
        <w:rPr>
          <w:b/>
          <w:bCs/>
        </w:rPr>
        <w:t>]]]</w:t>
      </w:r>
      <w:r>
        <w:t xml:space="preserve"> </w:t>
      </w:r>
    </w:p>
    <w:p w14:paraId="4EFC1880" w14:textId="77777777" w:rsidR="003C3E13" w:rsidRDefault="003C3E13" w:rsidP="003C3E13">
      <w:pPr>
        <w:jc w:val="both"/>
      </w:pPr>
      <w:r>
        <w:tab/>
        <w:t xml:space="preserve">В данном программном документе, в разделе «Назначение программы» указаны сведения о назначении программы и информация, достаточная для понимания функций программы и ее эксплуатации. </w:t>
      </w:r>
    </w:p>
    <w:p w14:paraId="3844D40C" w14:textId="77777777" w:rsidR="003C3E13" w:rsidRDefault="003C3E13" w:rsidP="003C3E13">
      <w:pPr>
        <w:ind w:firstLine="708"/>
        <w:jc w:val="both"/>
      </w:pPr>
      <w:r>
        <w:t xml:space="preserve">В разделе «Условия выполнения программы» указаны условия, необходимые для выполнения программы (минимальный состав аппаратных и программных средств и т.п.).  </w:t>
      </w:r>
    </w:p>
    <w:p w14:paraId="43879944" w14:textId="77777777" w:rsidR="003C3E13" w:rsidRDefault="003C3E13" w:rsidP="003C3E13">
      <w:pPr>
        <w:jc w:val="both"/>
      </w:pPr>
      <w:r>
        <w:tab/>
        <w:t>В данном программном документе, в разделе «Выполнение программы» указана последовательность действий оператора, обеспечивающих загрузку, запуск, выполнение, приведено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</w:t>
      </w:r>
    </w:p>
    <w:p w14:paraId="440F956D" w14:textId="77777777" w:rsidR="003C3E13" w:rsidRDefault="003C3E13" w:rsidP="003C3E13">
      <w:pPr>
        <w:jc w:val="both"/>
      </w:pPr>
      <w:r>
        <w:tab/>
        <w:t>В разделе «Сообщения оператору» 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</w:t>
      </w:r>
    </w:p>
    <w:p w14:paraId="24E45AA1" w14:textId="77777777" w:rsidR="003C3E13" w:rsidRDefault="003C3E13" w:rsidP="003C3E13">
      <w:pPr>
        <w:ind w:firstLine="708"/>
        <w:jc w:val="both"/>
      </w:pPr>
      <w:r>
        <w:t xml:space="preserve">Оформление программного документа «Руководство оператора» произведено по требованиям ЕСПД (ГОСТ 19.101-77 </w:t>
      </w:r>
      <w:r>
        <w:rPr>
          <w:rStyle w:val="af2"/>
        </w:rPr>
        <w:footnoteReference w:customMarkFollows="1" w:id="1"/>
        <w:t>1)</w:t>
      </w:r>
      <w:r>
        <w:t xml:space="preserve">, ГОСТ 19.103-77 </w:t>
      </w:r>
      <w:r>
        <w:rPr>
          <w:rStyle w:val="af2"/>
        </w:rPr>
        <w:footnoteReference w:customMarkFollows="1" w:id="2"/>
        <w:t>2)</w:t>
      </w:r>
      <w:r>
        <w:t xml:space="preserve">, ГОСТ 19.104-78* </w:t>
      </w:r>
      <w:r>
        <w:rPr>
          <w:rStyle w:val="af2"/>
        </w:rPr>
        <w:footnoteReference w:customMarkFollows="1" w:id="3"/>
        <w:t>3)</w:t>
      </w:r>
      <w:r>
        <w:t xml:space="preserve">, ГОСТ 19.105-78* </w:t>
      </w:r>
      <w:r>
        <w:rPr>
          <w:rStyle w:val="af2"/>
        </w:rPr>
        <w:footnoteReference w:customMarkFollows="1" w:id="4"/>
        <w:t>4)</w:t>
      </w:r>
      <w:r>
        <w:t xml:space="preserve">, ГОСТ 19.106-78* </w:t>
      </w:r>
      <w:r>
        <w:rPr>
          <w:rStyle w:val="af2"/>
        </w:rPr>
        <w:footnoteReference w:customMarkFollows="1" w:id="5"/>
        <w:t>5)</w:t>
      </w:r>
      <w:r>
        <w:t xml:space="preserve">, ГОСТ 19.505-79* </w:t>
      </w:r>
      <w:r>
        <w:rPr>
          <w:rStyle w:val="af2"/>
        </w:rPr>
        <w:footnoteReference w:customMarkFollows="1" w:id="6"/>
        <w:t>6)</w:t>
      </w:r>
      <w:r>
        <w:t xml:space="preserve">, ГОСТ 19.604-78* </w:t>
      </w:r>
      <w:r>
        <w:rPr>
          <w:rStyle w:val="af2"/>
        </w:rPr>
        <w:footnoteReference w:customMarkFollows="1" w:id="7"/>
        <w:t>7)</w:t>
      </w:r>
      <w:r>
        <w:t>).</w:t>
      </w:r>
    </w:p>
    <w:sdt>
      <w:sdtPr>
        <w:rPr>
          <w:rFonts w:eastAsia="Times New Roman" w:cs="Times New Roman"/>
          <w:b/>
          <w:bCs/>
          <w:caps w:val="0"/>
          <w:color w:val="auto"/>
          <w:szCs w:val="24"/>
        </w:rPr>
        <w:id w:val="186817738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F9CCCD0" w14:textId="12534366" w:rsidR="00F05F25" w:rsidRPr="00500741" w:rsidRDefault="00152418" w:rsidP="00F57858">
          <w:pPr>
            <w:pStyle w:val="af8"/>
          </w:pPr>
          <w:r w:rsidRPr="00500741">
            <w:t>СОДЕРЖАНИЕ</w:t>
          </w:r>
        </w:p>
        <w:p w14:paraId="16899859" w14:textId="095E30D5" w:rsidR="002F119F" w:rsidRDefault="002F119F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caps w:val="0"/>
            </w:rPr>
            <w:fldChar w:fldCharType="begin"/>
          </w:r>
          <w:r>
            <w:rPr>
              <w:b/>
              <w:caps w:val="0"/>
            </w:rPr>
            <w:instrText xml:space="preserve"> TOC \t "Заголовок 1;2;Заголовок 2;3;Заголовок 3;4;Заголовок;1" </w:instrText>
          </w:r>
          <w:r>
            <w:rPr>
              <w:b/>
              <w:caps w:val="0"/>
            </w:rPr>
            <w:fldChar w:fldCharType="separate"/>
          </w:r>
          <w:r>
            <w:rPr>
              <w:noProof/>
            </w:rPr>
            <w:t>Аннотация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_Toc220339423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7A65C2F" w14:textId="02E05A5A" w:rsidR="002F119F" w:rsidRDefault="002F11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A3356">
            <w:rPr>
              <w:noProof/>
              <w:color w:val="000000"/>
            </w:rPr>
            <w:t>1</w:t>
          </w:r>
          <w:r>
            <w:rPr>
              <w:noProof/>
            </w:rPr>
            <w:t xml:space="preserve"> Текст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_Toc220339424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042B465A" w14:textId="75FECCE6" w:rsidR="002F119F" w:rsidRDefault="002F119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A3356">
            <w:rPr>
              <w:caps/>
              <w:noProof/>
            </w:rPr>
            <w:t>Лист регистрации изменений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_Toc220339425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BF1B706" w14:textId="0B36A4EB" w:rsidR="00EC6399" w:rsidRDefault="002F119F">
          <w:pPr>
            <w:rPr>
              <w:b/>
              <w:bCs/>
            </w:rPr>
          </w:pPr>
          <w:r>
            <w:rPr>
              <w:rFonts w:cstheme="minorHAnsi"/>
              <w:b/>
              <w:caps/>
              <w:szCs w:val="20"/>
            </w:rPr>
            <w:fldChar w:fldCharType="end"/>
          </w:r>
        </w:p>
        <w:p w14:paraId="430725BD" w14:textId="77777777" w:rsidR="002466D9" w:rsidRPr="003649CD" w:rsidRDefault="00000000" w:rsidP="003649CD"/>
      </w:sdtContent>
    </w:sdt>
    <w:p w14:paraId="466BD126" w14:textId="5A57F1FD" w:rsidR="003C3E13" w:rsidRDefault="003C3E13" w:rsidP="00C94346">
      <w:pPr>
        <w:pStyle w:val="aff8"/>
      </w:pPr>
      <w:r>
        <w:br w:type="page"/>
      </w:r>
    </w:p>
    <w:p w14:paraId="532EDCFD" w14:textId="3169112D" w:rsidR="00500741" w:rsidRDefault="00500741" w:rsidP="00486589">
      <w:pPr>
        <w:pStyle w:val="1"/>
        <w:ind w:firstLine="0"/>
      </w:pPr>
      <w:bookmarkStart w:id="4" w:name="_Toc172552430"/>
      <w:bookmarkStart w:id="5" w:name="_Toc172552456"/>
      <w:bookmarkStart w:id="6" w:name="_Toc172638202"/>
      <w:bookmarkStart w:id="7" w:name="_Toc220339424"/>
      <w:r w:rsidRPr="00500741">
        <w:lastRenderedPageBreak/>
        <w:t>Текст программы</w:t>
      </w:r>
      <w:bookmarkEnd w:id="4"/>
      <w:bookmarkEnd w:id="5"/>
      <w:bookmarkEnd w:id="6"/>
      <w:bookmarkEnd w:id="7"/>
    </w:p>
    <w:p w14:paraId="47E0B6CB" w14:textId="77777777" w:rsidR="00500741" w:rsidRPr="00C17B86" w:rsidRDefault="00500741" w:rsidP="007A4095">
      <w:pPr>
        <w:pStyle w:val="a0"/>
      </w:pPr>
      <w:r w:rsidRPr="00C17B86">
        <w:t>Код программы содержится в каталогах и файлах в соответствии со своим функциональным назначением.</w:t>
      </w:r>
    </w:p>
    <w:p w14:paraId="12D15E45" w14:textId="77777777" w:rsidR="00500741" w:rsidRPr="00970346" w:rsidRDefault="00500741" w:rsidP="00500741"/>
    <w:p w14:paraId="051A2C5A" w14:textId="77777777" w:rsidR="00500741" w:rsidRDefault="00500741" w:rsidP="00500741"/>
    <w:p w14:paraId="58241D69" w14:textId="77777777" w:rsidR="00500741" w:rsidRDefault="00500741" w:rsidP="00500741"/>
    <w:p w14:paraId="7C891F21" w14:textId="77777777" w:rsidR="00500741" w:rsidRDefault="00500741" w:rsidP="00500741">
      <w:pPr>
        <w:pStyle w:val="afa"/>
        <w:rPr>
          <w:lang w:val="ru-RU"/>
        </w:rPr>
      </w:pPr>
      <w:r w:rsidRPr="00502DB7">
        <w:rPr>
          <w:lang w:val="ru-RU"/>
        </w:rPr>
        <w:t>&lt;</w:t>
      </w:r>
      <w:r>
        <w:rPr>
          <w:lang w:val="ru-RU"/>
        </w:rPr>
        <w:t>КОД ПРОГРАММЫ</w:t>
      </w:r>
      <w:r w:rsidRPr="00502DB7">
        <w:rPr>
          <w:lang w:val="ru-RU"/>
        </w:rPr>
        <w:t>&gt;</w:t>
      </w:r>
    </w:p>
    <w:p w14:paraId="184943C2" w14:textId="7A1E4248" w:rsidR="00E1357F" w:rsidRDefault="00E1357F" w:rsidP="00D82307">
      <w:pPr>
        <w:pStyle w:val="a0"/>
        <w:ind w:firstLine="0"/>
      </w:pPr>
    </w:p>
    <w:tbl>
      <w:tblPr>
        <w:tblW w:w="10433" w:type="dxa"/>
        <w:tblInd w:w="-5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E1357F" w14:paraId="5A796ADB" w14:textId="77777777" w:rsidTr="00C9434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A44861" w14:textId="77777777" w:rsidR="00E1357F" w:rsidRDefault="00E1357F" w:rsidP="00C1305A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>
              <w:rPr>
                <w:bCs w:val="0"/>
                <w:szCs w:val="2"/>
              </w:rPr>
              <w:lastRenderedPageBreak/>
              <w:br w:type="page"/>
            </w:r>
            <w:bookmarkStart w:id="8" w:name="_Toc172552450"/>
            <w:bookmarkStart w:id="9" w:name="_Toc172552476"/>
            <w:bookmarkStart w:id="10" w:name="_Toc172638203"/>
            <w:bookmarkStart w:id="11" w:name="_Toc220339425"/>
            <w:bookmarkStart w:id="12" w:name="_Ref220339470"/>
            <w:bookmarkStart w:id="13" w:name="_Ref220339475"/>
            <w:r>
              <w:rPr>
                <w:caps/>
              </w:rPr>
              <w:t>Лист регистрации изменений</w:t>
            </w:r>
            <w:bookmarkEnd w:id="8"/>
            <w:bookmarkEnd w:id="9"/>
            <w:bookmarkEnd w:id="10"/>
            <w:bookmarkEnd w:id="11"/>
            <w:bookmarkEnd w:id="12"/>
            <w:bookmarkEnd w:id="13"/>
          </w:p>
        </w:tc>
      </w:tr>
      <w:tr w:rsidR="00E1357F" w14:paraId="5E7FC292" w14:textId="77777777" w:rsidTr="00C9434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05478B" w14:textId="77777777" w:rsidR="00E1357F" w:rsidRDefault="00E1357F" w:rsidP="00C94346">
            <w:pPr>
              <w:pStyle w:val="aff8"/>
            </w:pPr>
            <w: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96A698" w14:textId="77777777" w:rsidR="00E1357F" w:rsidRDefault="00E1357F" w:rsidP="00C94346">
            <w:pPr>
              <w:pStyle w:val="aff8"/>
            </w:pPr>
            <w:r>
              <w:t>Всего</w:t>
            </w:r>
          </w:p>
          <w:p w14:paraId="1681DBE1" w14:textId="77777777" w:rsidR="00E1357F" w:rsidRDefault="00E1357F" w:rsidP="00C94346">
            <w:pPr>
              <w:pStyle w:val="aff8"/>
            </w:pPr>
            <w:r>
              <w:t>листов</w:t>
            </w:r>
          </w:p>
          <w:p w14:paraId="0EDD053B" w14:textId="77777777" w:rsidR="00E1357F" w:rsidRDefault="00E1357F" w:rsidP="00C94346">
            <w:pPr>
              <w:pStyle w:val="aff8"/>
            </w:pPr>
            <w:r>
              <w:t>(страниц)</w:t>
            </w:r>
          </w:p>
          <w:p w14:paraId="501E6EA4" w14:textId="77777777" w:rsidR="00E1357F" w:rsidRDefault="00E1357F" w:rsidP="00C94346">
            <w:pPr>
              <w:pStyle w:val="aff8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A876AFC" w14:textId="77777777" w:rsidR="00E1357F" w:rsidRDefault="00E1357F" w:rsidP="00C94346">
            <w:pPr>
              <w:pStyle w:val="aff8"/>
            </w:pPr>
            <w:r>
              <w:t>№</w:t>
            </w:r>
          </w:p>
          <w:p w14:paraId="7820247A" w14:textId="77777777" w:rsidR="00E1357F" w:rsidRDefault="00E1357F" w:rsidP="00C94346">
            <w:pPr>
              <w:pStyle w:val="aff8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2461D9" w14:textId="77777777" w:rsidR="00E1357F" w:rsidRDefault="00E1357F" w:rsidP="00C94346">
            <w:pPr>
              <w:pStyle w:val="aff8"/>
            </w:pPr>
            <w:r>
              <w:t>Входящий</w:t>
            </w:r>
          </w:p>
          <w:p w14:paraId="02CA6953" w14:textId="77777777" w:rsidR="00E1357F" w:rsidRDefault="00E1357F" w:rsidP="00C94346">
            <w:pPr>
              <w:pStyle w:val="aff8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14:paraId="2A373E11" w14:textId="77777777" w:rsidR="00E1357F" w:rsidRDefault="00E1357F" w:rsidP="00C94346">
            <w:pPr>
              <w:pStyle w:val="aff8"/>
            </w:pPr>
            <w:proofErr w:type="spellStart"/>
            <w:r>
              <w:t>дительного</w:t>
            </w:r>
            <w:proofErr w:type="spellEnd"/>
          </w:p>
          <w:p w14:paraId="2454CC66" w14:textId="77777777" w:rsidR="00E1357F" w:rsidRDefault="00E1357F" w:rsidP="00C94346">
            <w:pPr>
              <w:pStyle w:val="aff8"/>
            </w:pPr>
            <w:r>
              <w:t>документа</w:t>
            </w:r>
          </w:p>
          <w:p w14:paraId="643234B4" w14:textId="77777777" w:rsidR="00E1357F" w:rsidRDefault="00E1357F" w:rsidP="00C94346">
            <w:pPr>
              <w:pStyle w:val="aff8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1CBA73" w14:textId="77777777" w:rsidR="00E1357F" w:rsidRDefault="00E1357F" w:rsidP="00C94346">
            <w:pPr>
              <w:pStyle w:val="aff8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29BE8B" w14:textId="77777777" w:rsidR="00E1357F" w:rsidRDefault="00E1357F" w:rsidP="00C94346">
            <w:pPr>
              <w:pStyle w:val="aff8"/>
            </w:pPr>
            <w:r>
              <w:t>Дата</w:t>
            </w:r>
          </w:p>
        </w:tc>
      </w:tr>
      <w:tr w:rsidR="00E1357F" w14:paraId="25255A2E" w14:textId="77777777" w:rsidTr="00C9434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584057" w14:textId="77777777" w:rsidR="00E1357F" w:rsidRDefault="00E1357F" w:rsidP="00C94346">
            <w:pPr>
              <w:pStyle w:val="aff8"/>
              <w:rPr>
                <w:sz w:val="22"/>
              </w:rPr>
            </w:pPr>
            <w:r>
              <w:rPr>
                <w:sz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A9399F" w14:textId="77777777" w:rsidR="00E1357F" w:rsidRDefault="00E1357F" w:rsidP="00C94346">
            <w:pPr>
              <w:pStyle w:val="aff8"/>
            </w:pPr>
            <w:r>
              <w:t>изменен</w:t>
            </w:r>
          </w:p>
          <w:p w14:paraId="111477CF" w14:textId="77777777" w:rsidR="00E1357F" w:rsidRDefault="00E1357F" w:rsidP="00C94346">
            <w:pPr>
              <w:pStyle w:val="aff8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44FB04" w14:textId="77777777" w:rsidR="00E1357F" w:rsidRDefault="00E1357F" w:rsidP="00C94346">
            <w:pPr>
              <w:pStyle w:val="aff8"/>
            </w:pPr>
            <w:r>
              <w:t>заме</w:t>
            </w:r>
          </w:p>
          <w:p w14:paraId="465EB8D8" w14:textId="77777777" w:rsidR="00E1357F" w:rsidRDefault="00E1357F" w:rsidP="00C94346">
            <w:pPr>
              <w:pStyle w:val="aff8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AE621FE" w14:textId="77777777" w:rsidR="00E1357F" w:rsidRDefault="00E1357F" w:rsidP="00C94346">
            <w:pPr>
              <w:pStyle w:val="aff8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B2D9DA" w14:textId="77777777" w:rsidR="00E1357F" w:rsidRDefault="00E1357F" w:rsidP="00C94346">
            <w:pPr>
              <w:pStyle w:val="aff8"/>
            </w:pPr>
            <w:proofErr w:type="spellStart"/>
            <w:r>
              <w:t>анулиро</w:t>
            </w:r>
            <w:proofErr w:type="spellEnd"/>
          </w:p>
          <w:p w14:paraId="4D5C4C19" w14:textId="77777777" w:rsidR="00E1357F" w:rsidRDefault="00E1357F" w:rsidP="00C94346">
            <w:pPr>
              <w:pStyle w:val="aff8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68E034FE" w14:textId="77777777" w:rsidR="00E1357F" w:rsidRDefault="00E1357F" w:rsidP="00C94346">
            <w:pPr>
              <w:pStyle w:val="aff8"/>
            </w:pPr>
          </w:p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C5DF346" w14:textId="77777777" w:rsidR="00E1357F" w:rsidRDefault="00E1357F" w:rsidP="00C94346">
            <w:pPr>
              <w:pStyle w:val="aff8"/>
            </w:pPr>
          </w:p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B4AC010" w14:textId="77777777" w:rsidR="00E1357F" w:rsidRDefault="00E1357F" w:rsidP="00C94346">
            <w:pPr>
              <w:pStyle w:val="aff8"/>
            </w:pPr>
          </w:p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DB6F490" w14:textId="77777777" w:rsidR="00E1357F" w:rsidRDefault="00E1357F" w:rsidP="00C1305A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2ED10E7B" w14:textId="77777777" w:rsidR="00E1357F" w:rsidRDefault="00E1357F" w:rsidP="00C1305A"/>
        </w:tc>
      </w:tr>
      <w:tr w:rsidR="00E1357F" w14:paraId="60F62251" w14:textId="77777777" w:rsidTr="00C9434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50153DB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14:paraId="3EFAB46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14:paraId="32E89875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14:paraId="202D98B2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14:paraId="1047B67D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14:paraId="2A309A60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14:paraId="259F1ADC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14:paraId="63D6366C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14:paraId="2BF2B889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99E1772" w14:textId="77777777" w:rsidR="00E1357F" w:rsidRDefault="00E1357F" w:rsidP="00C1305A">
            <w:pPr>
              <w:jc w:val="center"/>
            </w:pPr>
          </w:p>
        </w:tc>
      </w:tr>
      <w:tr w:rsidR="00E1357F" w14:paraId="13D4C3A5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5D8F5637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EEB5F2F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6AF7AC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506AD18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C2B220C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DC60644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0EB4BB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2DC4DD10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74617504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59D32239" w14:textId="77777777" w:rsidR="00E1357F" w:rsidRDefault="00E1357F" w:rsidP="00C1305A">
            <w:pPr>
              <w:jc w:val="center"/>
            </w:pPr>
          </w:p>
        </w:tc>
      </w:tr>
      <w:tr w:rsidR="00E1357F" w14:paraId="46BD5B51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646249BC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9B3A55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BDBA21F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3E76816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F90F254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6AD4E4B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1A15B8E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164214EE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0029A6BC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58EE3D95" w14:textId="77777777" w:rsidR="00E1357F" w:rsidRDefault="00E1357F" w:rsidP="00C1305A">
            <w:pPr>
              <w:jc w:val="center"/>
            </w:pPr>
          </w:p>
        </w:tc>
      </w:tr>
      <w:tr w:rsidR="00E1357F" w14:paraId="2A02FAC7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696500A6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2D6D26B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6534536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3930980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AE04805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937BD75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A6C22F3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18577E7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3855B887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4B94E431" w14:textId="77777777" w:rsidR="00E1357F" w:rsidRDefault="00E1357F" w:rsidP="00C1305A">
            <w:pPr>
              <w:jc w:val="center"/>
            </w:pPr>
          </w:p>
        </w:tc>
      </w:tr>
      <w:tr w:rsidR="00E1357F" w14:paraId="5D418793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F5B6900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0D8147F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7C970A66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4976E916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1D8C3EF" w14:textId="77777777" w:rsidR="00E1357F" w:rsidRDefault="00E1357F" w:rsidP="00C1305A">
            <w:pPr>
              <w:pStyle w:val="a4"/>
              <w:tabs>
                <w:tab w:val="clear" w:pos="4677"/>
                <w:tab w:val="clear" w:pos="9355"/>
              </w:tabs>
            </w:pPr>
          </w:p>
        </w:tc>
        <w:tc>
          <w:tcPr>
            <w:tcW w:w="1130" w:type="dxa"/>
            <w:vAlign w:val="center"/>
          </w:tcPr>
          <w:p w14:paraId="23E1AAF3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3680153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680786D8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03CD076E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BA2BD35" w14:textId="77777777" w:rsidR="00E1357F" w:rsidRDefault="00E1357F" w:rsidP="00C1305A">
            <w:pPr>
              <w:jc w:val="center"/>
            </w:pPr>
          </w:p>
        </w:tc>
      </w:tr>
      <w:tr w:rsidR="00E1357F" w14:paraId="4A477F3D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5FAECD7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65CD728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2B71EA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620CA83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305BA23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DC2B38C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16ECBBD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228AEF3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70918B5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4305A2E8" w14:textId="77777777" w:rsidR="00E1357F" w:rsidRDefault="00E1357F" w:rsidP="00C1305A">
            <w:pPr>
              <w:jc w:val="center"/>
            </w:pPr>
          </w:p>
        </w:tc>
      </w:tr>
      <w:tr w:rsidR="00E1357F" w14:paraId="3708741E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3E922A6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1E30BD4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4E498F78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7711C50F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FC1C1D0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7354205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132A496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6EE10879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A0EFF12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C5C2BC8" w14:textId="77777777" w:rsidR="00E1357F" w:rsidRDefault="00E1357F" w:rsidP="00C1305A">
            <w:pPr>
              <w:jc w:val="center"/>
            </w:pPr>
          </w:p>
        </w:tc>
      </w:tr>
      <w:tr w:rsidR="00E1357F" w14:paraId="39CA161F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5A5B8248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3A1E6C4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751EA22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340824C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CD37174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6B452CB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ED925E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5B9058A0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BA4CB11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C0F15F5" w14:textId="77777777" w:rsidR="00E1357F" w:rsidRDefault="00E1357F" w:rsidP="00C1305A">
            <w:pPr>
              <w:jc w:val="center"/>
            </w:pPr>
          </w:p>
        </w:tc>
      </w:tr>
      <w:tr w:rsidR="00E1357F" w14:paraId="212711E0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18BF6CFE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2C51BE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ECD09CB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7AFDA183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F2A1D9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DBE2590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2B3DAF5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08E3B416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2280639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27A8402" w14:textId="77777777" w:rsidR="00E1357F" w:rsidRDefault="00E1357F" w:rsidP="00C1305A">
            <w:pPr>
              <w:jc w:val="center"/>
            </w:pPr>
          </w:p>
        </w:tc>
      </w:tr>
      <w:tr w:rsidR="00E1357F" w14:paraId="4D4A174D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72E58D59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B6C7A67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3BA0B0F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EB29F39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59301DB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3BB1895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BAAE6CB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5664CB58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73D9C163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3DCEBAE" w14:textId="77777777" w:rsidR="00E1357F" w:rsidRDefault="00E1357F" w:rsidP="00C1305A">
            <w:pPr>
              <w:jc w:val="center"/>
            </w:pPr>
          </w:p>
        </w:tc>
      </w:tr>
      <w:tr w:rsidR="00E1357F" w14:paraId="37D658E0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2E6CBB71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C5FA90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1CE5511C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4655C8A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F9BEAE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7B8F98C6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EE4E39B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3DFC9EEE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1F69E056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BD00ED8" w14:textId="77777777" w:rsidR="00E1357F" w:rsidRDefault="00E1357F" w:rsidP="00C1305A">
            <w:pPr>
              <w:jc w:val="center"/>
            </w:pPr>
          </w:p>
        </w:tc>
      </w:tr>
      <w:tr w:rsidR="00E1357F" w14:paraId="6FBC7569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51C4C23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9A1AE7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AAFA7BB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FC2A538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94951F4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CD9B3D1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6D418E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01CCA77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2342687D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45AF437A" w14:textId="77777777" w:rsidR="00E1357F" w:rsidRDefault="00E1357F" w:rsidP="00C1305A">
            <w:pPr>
              <w:jc w:val="center"/>
            </w:pPr>
          </w:p>
        </w:tc>
      </w:tr>
      <w:tr w:rsidR="00E1357F" w14:paraId="4C5F6F6A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2BF13209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F194488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766F743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7428A7B8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6B72AA3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BEBA587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A39FE9E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0DE9AD52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58AAE5EC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2F438559" w14:textId="77777777" w:rsidR="00E1357F" w:rsidRDefault="00E1357F" w:rsidP="00C1305A">
            <w:pPr>
              <w:jc w:val="center"/>
            </w:pPr>
          </w:p>
        </w:tc>
      </w:tr>
      <w:tr w:rsidR="00E1357F" w14:paraId="52542784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0442054F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3D26C55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A92E167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FDE153F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5E1C9C9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206EAD3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E6B9371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0043A61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7D407D64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2E176395" w14:textId="77777777" w:rsidR="00E1357F" w:rsidRDefault="00E1357F" w:rsidP="00C1305A">
            <w:pPr>
              <w:jc w:val="center"/>
            </w:pPr>
          </w:p>
        </w:tc>
      </w:tr>
      <w:tr w:rsidR="00E1357F" w14:paraId="3B60EFC1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017CCB5F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B92BBE0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373E5B57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E42EB36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8466D9B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0E797DE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FBA0135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0DCD14C4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0FA253C3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17407ED" w14:textId="77777777" w:rsidR="00E1357F" w:rsidRDefault="00E1357F" w:rsidP="00C1305A">
            <w:pPr>
              <w:jc w:val="center"/>
            </w:pPr>
          </w:p>
        </w:tc>
      </w:tr>
      <w:tr w:rsidR="00E1357F" w14:paraId="4975E4EF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10DAA518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EFC455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1EFDCABE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9579938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09DA3AF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A9D15BD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757D119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3EFD7E6E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1DE80D57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A54921A" w14:textId="77777777" w:rsidR="00E1357F" w:rsidRDefault="00E1357F" w:rsidP="00C1305A">
            <w:pPr>
              <w:jc w:val="center"/>
            </w:pPr>
          </w:p>
        </w:tc>
      </w:tr>
      <w:tr w:rsidR="00E1357F" w14:paraId="65001BD8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ADC7778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6E01DD9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EE5CCD8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0F07175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33D5A11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3B4F95F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0CF7805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723C2EBB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09D9B0C0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7F5E701E" w14:textId="77777777" w:rsidR="00E1357F" w:rsidRDefault="00E1357F" w:rsidP="00C1305A">
            <w:pPr>
              <w:jc w:val="center"/>
            </w:pPr>
          </w:p>
        </w:tc>
      </w:tr>
      <w:tr w:rsidR="00E1357F" w14:paraId="565C6E52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50390B81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77B2C21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B58C6C8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7CEA37F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D632BDB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0965FE6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3E9F7C4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1D2BB52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C691D91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77A02947" w14:textId="77777777" w:rsidR="00E1357F" w:rsidRDefault="00E1357F" w:rsidP="00C1305A">
            <w:pPr>
              <w:jc w:val="center"/>
            </w:pPr>
          </w:p>
        </w:tc>
      </w:tr>
      <w:tr w:rsidR="00E1357F" w14:paraId="58A763C8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3011E6D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CF8FEE2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757024A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FFF90B9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A5FD9C0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A31A511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D966300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3D60F16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B1B01AC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61BEEDC" w14:textId="77777777" w:rsidR="00E1357F" w:rsidRDefault="00E1357F" w:rsidP="00C1305A">
            <w:pPr>
              <w:jc w:val="center"/>
            </w:pPr>
          </w:p>
        </w:tc>
      </w:tr>
      <w:tr w:rsidR="00E1357F" w14:paraId="08C7C833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28ABE525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5828F16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CB8263E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F9FFDE7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7DC578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B17340E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434DEA6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7B4E2672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0025E0B3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4829DB1D" w14:textId="77777777" w:rsidR="00E1357F" w:rsidRDefault="00E1357F" w:rsidP="00C1305A">
            <w:pPr>
              <w:jc w:val="center"/>
            </w:pPr>
          </w:p>
        </w:tc>
      </w:tr>
      <w:tr w:rsidR="00E1357F" w14:paraId="39A34F47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7357F429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03ECC79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436EFEF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5A9F8395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3487CA3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86566B6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5223FF0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DFBC2A3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E66C8F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5839BA0C" w14:textId="77777777" w:rsidR="00E1357F" w:rsidRDefault="00E1357F" w:rsidP="00C1305A">
            <w:pPr>
              <w:jc w:val="center"/>
            </w:pPr>
          </w:p>
        </w:tc>
      </w:tr>
      <w:tr w:rsidR="00E1357F" w14:paraId="5DC9212E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925265E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13DBA3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81EAB0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B94D2FC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76EEF6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55E324CC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60792E9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6B9B9E3A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C121001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BFCD6CB" w14:textId="77777777" w:rsidR="00E1357F" w:rsidRDefault="00E1357F" w:rsidP="00C1305A">
            <w:pPr>
              <w:jc w:val="center"/>
            </w:pPr>
          </w:p>
        </w:tc>
      </w:tr>
      <w:tr w:rsidR="00E1357F" w14:paraId="4325045D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080AD03C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1E33E34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5D61168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0668552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181559A8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061D44B9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BE213A6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1B1881C0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1636704E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417F13BD" w14:textId="77777777" w:rsidR="00E1357F" w:rsidRDefault="00E1357F" w:rsidP="00C1305A">
            <w:pPr>
              <w:jc w:val="center"/>
            </w:pPr>
          </w:p>
        </w:tc>
      </w:tr>
      <w:tr w:rsidR="00E1357F" w14:paraId="4EA90D7C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7E25414B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646CE75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156B5438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518AA99B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F99812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EFD0AA3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C8DFC02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E09CF0A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69588534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3FAFC2D" w14:textId="77777777" w:rsidR="00E1357F" w:rsidRDefault="00E1357F" w:rsidP="00C1305A">
            <w:pPr>
              <w:jc w:val="center"/>
            </w:pPr>
          </w:p>
        </w:tc>
      </w:tr>
      <w:tr w:rsidR="00E1357F" w14:paraId="224921AD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6771E4C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2D211B0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FFD831A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B9B4115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E1C84C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71F2222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06D49C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2BB4C99D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51A74FF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1AB4B9D0" w14:textId="77777777" w:rsidR="00E1357F" w:rsidRDefault="00E1357F" w:rsidP="00C1305A">
            <w:pPr>
              <w:jc w:val="center"/>
            </w:pPr>
          </w:p>
        </w:tc>
      </w:tr>
      <w:tr w:rsidR="00E1357F" w14:paraId="3AD4E6B2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6A9DBDC4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085F2D4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DC174B2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1A6CE05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73A6B4F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7339934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1894220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29BA7E1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72854373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7D798AF5" w14:textId="77777777" w:rsidR="00E1357F" w:rsidRDefault="00E1357F" w:rsidP="00C1305A">
            <w:pPr>
              <w:jc w:val="center"/>
            </w:pPr>
          </w:p>
        </w:tc>
      </w:tr>
      <w:tr w:rsidR="00E1357F" w14:paraId="16A15D21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14A300BA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C5F8CA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8A4B007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101B497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2979D99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29DAD21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3607B011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5FFA5749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21F386EE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168C1229" w14:textId="77777777" w:rsidR="00E1357F" w:rsidRDefault="00E1357F" w:rsidP="00C1305A">
            <w:pPr>
              <w:jc w:val="center"/>
            </w:pPr>
          </w:p>
        </w:tc>
      </w:tr>
      <w:tr w:rsidR="00E1357F" w14:paraId="7F822C06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77E713C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58CAF81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7D9D7142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C0EF36E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49D7F95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9342895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105B179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62764486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6E2FB326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6F8BD47" w14:textId="77777777" w:rsidR="00E1357F" w:rsidRDefault="00E1357F" w:rsidP="00C1305A">
            <w:pPr>
              <w:jc w:val="center"/>
            </w:pPr>
          </w:p>
        </w:tc>
      </w:tr>
      <w:tr w:rsidR="00E1357F" w14:paraId="426AC68F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FDFDD36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A36445A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EE8DB1A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62A6D4E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4B022A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42E27ED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9BE7EF8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C19E20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18023DDB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290BBD52" w14:textId="77777777" w:rsidR="00E1357F" w:rsidRDefault="00E1357F" w:rsidP="00C1305A">
            <w:pPr>
              <w:jc w:val="center"/>
            </w:pPr>
          </w:p>
        </w:tc>
      </w:tr>
      <w:tr w:rsidR="00E1357F" w14:paraId="65274EEB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155038A3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1999324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3BAEA252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5960040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569476A2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8980776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B62EED8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3D71980E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9E324C8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2A06E260" w14:textId="77777777" w:rsidR="00E1357F" w:rsidRDefault="00E1357F" w:rsidP="00C1305A">
            <w:pPr>
              <w:jc w:val="center"/>
            </w:pPr>
          </w:p>
        </w:tc>
      </w:tr>
      <w:tr w:rsidR="00E1357F" w14:paraId="7DAFE1B1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00B899A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45AAB8E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41855016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25E3CBA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44C7227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63C4200D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760E8369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25D45A8B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5EA242A9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11E44821" w14:textId="77777777" w:rsidR="00E1357F" w:rsidRDefault="00E1357F" w:rsidP="00C1305A">
            <w:pPr>
              <w:jc w:val="center"/>
            </w:pPr>
          </w:p>
        </w:tc>
      </w:tr>
      <w:tr w:rsidR="00E1357F" w14:paraId="71B92E36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5F723CFC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3C9A68C9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0AB2CDA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0889137C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DBD20E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BA47292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ECC2267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5850C1AD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2D22F825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196654E" w14:textId="77777777" w:rsidR="00E1357F" w:rsidRDefault="00E1357F" w:rsidP="00C1305A">
            <w:pPr>
              <w:jc w:val="center"/>
            </w:pPr>
          </w:p>
        </w:tc>
      </w:tr>
      <w:tr w:rsidR="00E1357F" w14:paraId="0B71409A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682EB564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62F1AD32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6C8E3845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711987E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6913E320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3AFD3C29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FF9BC33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AB5B90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388947B2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59049F0" w14:textId="77777777" w:rsidR="00E1357F" w:rsidRDefault="00E1357F" w:rsidP="00C1305A">
            <w:pPr>
              <w:jc w:val="center"/>
            </w:pPr>
          </w:p>
        </w:tc>
      </w:tr>
      <w:tr w:rsidR="00E1357F" w14:paraId="5633FE9F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12C80135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DE2F6A5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71CC7BF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627BFE2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DF8FE3F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43E72C2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0AC534F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4A8E0CA6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6880E20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6C92C8F3" w14:textId="77777777" w:rsidR="00E1357F" w:rsidRDefault="00E1357F" w:rsidP="00C1305A">
            <w:pPr>
              <w:jc w:val="center"/>
            </w:pPr>
          </w:p>
        </w:tc>
      </w:tr>
      <w:tr w:rsidR="00E1357F" w14:paraId="695A52B8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23BC0CC7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043012B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5907E0D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334091BD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F23DFCB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E4D4A4F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66289130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3D56CC22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5E20B32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BD444A6" w14:textId="77777777" w:rsidR="00E1357F" w:rsidRDefault="00E1357F" w:rsidP="00C1305A">
            <w:pPr>
              <w:jc w:val="center"/>
            </w:pPr>
          </w:p>
        </w:tc>
      </w:tr>
      <w:tr w:rsidR="00E1357F" w14:paraId="57CB6B94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9244272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0F15F4F2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5862A01C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5AA534DA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EE97181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2CB42154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156F6797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6DE5B7B0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20C4BEB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6D656C4" w14:textId="77777777" w:rsidR="00E1357F" w:rsidRDefault="00E1357F" w:rsidP="00C1305A">
            <w:pPr>
              <w:jc w:val="center"/>
            </w:pPr>
          </w:p>
        </w:tc>
      </w:tr>
      <w:tr w:rsidR="00E1357F" w14:paraId="39852F45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31EAE675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B97DA3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B9C37CB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23153439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7F814180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CBAC0B1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37EFD13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79BF9345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581C84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1EEE5D7C" w14:textId="77777777" w:rsidR="00E1357F" w:rsidRDefault="00E1357F" w:rsidP="00C1305A">
            <w:pPr>
              <w:jc w:val="center"/>
            </w:pPr>
          </w:p>
        </w:tc>
      </w:tr>
      <w:tr w:rsidR="00E1357F" w14:paraId="40C10C9A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5734002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716B73A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4241A3B7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B3284A9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C1837CA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821058B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45DE7213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01CB0ECF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6603CEB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B1F7465" w14:textId="77777777" w:rsidR="00E1357F" w:rsidRDefault="00E1357F" w:rsidP="00C1305A">
            <w:pPr>
              <w:jc w:val="center"/>
            </w:pPr>
          </w:p>
        </w:tc>
      </w:tr>
      <w:tr w:rsidR="00E1357F" w14:paraId="6F1D209C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490D357B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1AC978BE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3E29C852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63F6CD93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0E396DCD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4C360C71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50882304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11B433BC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4931809F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0B203EFD" w14:textId="77777777" w:rsidR="00E1357F" w:rsidRDefault="00E1357F" w:rsidP="00C1305A">
            <w:pPr>
              <w:jc w:val="center"/>
            </w:pPr>
          </w:p>
        </w:tc>
      </w:tr>
      <w:tr w:rsidR="00E1357F" w14:paraId="126D267E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14:paraId="28466233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vAlign w:val="center"/>
          </w:tcPr>
          <w:p w14:paraId="2F320EED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vAlign w:val="center"/>
          </w:tcPr>
          <w:p w14:paraId="2E73701E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vAlign w:val="center"/>
          </w:tcPr>
          <w:p w14:paraId="1DA0F675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vAlign w:val="center"/>
          </w:tcPr>
          <w:p w14:paraId="431BABE3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vAlign w:val="center"/>
          </w:tcPr>
          <w:p w14:paraId="179E04F3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vAlign w:val="center"/>
          </w:tcPr>
          <w:p w14:paraId="24309DD2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vAlign w:val="center"/>
          </w:tcPr>
          <w:p w14:paraId="782335F6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vAlign w:val="center"/>
          </w:tcPr>
          <w:p w14:paraId="79DA12CD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14:paraId="3E104D2A" w14:textId="77777777" w:rsidR="00E1357F" w:rsidRDefault="00E1357F" w:rsidP="00C1305A">
            <w:pPr>
              <w:jc w:val="center"/>
            </w:pPr>
          </w:p>
        </w:tc>
      </w:tr>
      <w:tr w:rsidR="00E1357F" w14:paraId="74625B03" w14:textId="77777777" w:rsidTr="00C9434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06A6846" w14:textId="77777777" w:rsidR="00E1357F" w:rsidRDefault="00E1357F" w:rsidP="00C1305A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14:paraId="0D2EF743" w14:textId="77777777" w:rsidR="00E1357F" w:rsidRDefault="00E1357F" w:rsidP="00C1305A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14:paraId="5DD070CC" w14:textId="77777777" w:rsidR="00E1357F" w:rsidRDefault="00E1357F" w:rsidP="00C1305A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14:paraId="208434F0" w14:textId="77777777" w:rsidR="00E1357F" w:rsidRDefault="00E1357F" w:rsidP="00C1305A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14:paraId="0AEFAFDC" w14:textId="77777777" w:rsidR="00E1357F" w:rsidRDefault="00E1357F" w:rsidP="00C1305A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14:paraId="283A4824" w14:textId="77777777" w:rsidR="00E1357F" w:rsidRDefault="00E1357F" w:rsidP="00C1305A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14:paraId="5EEE4FEA" w14:textId="77777777" w:rsidR="00E1357F" w:rsidRDefault="00E1357F" w:rsidP="00C1305A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14:paraId="777C9EBE" w14:textId="77777777" w:rsidR="00E1357F" w:rsidRDefault="00E1357F" w:rsidP="00C1305A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14:paraId="02E2DDF5" w14:textId="77777777" w:rsidR="00E1357F" w:rsidRDefault="00E1357F" w:rsidP="00C1305A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469A817" w14:textId="77777777" w:rsidR="00E1357F" w:rsidRDefault="00E1357F" w:rsidP="00C1305A">
            <w:pPr>
              <w:jc w:val="center"/>
            </w:pPr>
          </w:p>
        </w:tc>
      </w:tr>
    </w:tbl>
    <w:p w14:paraId="62BB3641" w14:textId="1F202B58" w:rsidR="003C3E13" w:rsidRPr="003C3E13" w:rsidRDefault="003C3E13" w:rsidP="00D82307">
      <w:pPr>
        <w:pStyle w:val="a0"/>
        <w:ind w:firstLine="0"/>
      </w:pPr>
    </w:p>
    <w:sectPr w:rsidR="003C3E13" w:rsidRPr="003C3E13" w:rsidSect="006022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850" w:bottom="1134" w:left="1701" w:header="567" w:footer="56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67FCD" w14:textId="77777777" w:rsidR="00493760" w:rsidRDefault="00493760">
      <w:r>
        <w:separator/>
      </w:r>
    </w:p>
  </w:endnote>
  <w:endnote w:type="continuationSeparator" w:id="0">
    <w:p w14:paraId="404A20CE" w14:textId="77777777" w:rsidR="00493760" w:rsidRDefault="00493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3906" w14:textId="77777777" w:rsidR="00F57858" w:rsidRDefault="00F57858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163619D" w14:textId="77777777" w:rsidR="00F57858" w:rsidRDefault="00F5785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DFD1D" w14:textId="77777777" w:rsidR="00F57858" w:rsidRDefault="00F57858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1F648" w14:textId="77777777" w:rsidR="00F57858" w:rsidRPr="00602217" w:rsidRDefault="00F57858" w:rsidP="00602217">
    <w:pPr>
      <w:pStyle w:val="a7"/>
    </w:pPr>
    <w:r w:rsidRPr="00602217">
      <w:t>&lt;</w:t>
    </w:r>
    <w:proofErr w:type="spellStart"/>
    <w:r w:rsidRPr="00602217">
      <w:t>data</w:t>
    </w:r>
    <w:proofErr w:type="spellEnd"/>
    <w:r w:rsidRPr="00602217">
      <w:t>&gt;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A7A7B" w14:textId="77777777" w:rsidR="00FB48DA" w:rsidRDefault="00FB48DA">
    <w:pPr>
      <w:pStyle w:val="a7"/>
    </w:pPr>
  </w:p>
  <w:p w14:paraId="494E5ACF" w14:textId="77777777" w:rsidR="006418CF" w:rsidRDefault="006418CF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328D0" w14:textId="77777777" w:rsidR="00FB48DA" w:rsidRDefault="00FB48DA">
    <w:pPr>
      <w:pStyle w:val="a7"/>
    </w:pPr>
  </w:p>
  <w:p w14:paraId="36337AF4" w14:textId="77777777" w:rsidR="006418CF" w:rsidRDefault="006418C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97BC" w14:textId="17AE8492" w:rsidR="00FB48DA" w:rsidRPr="00602217" w:rsidRDefault="003C3E13" w:rsidP="00602217">
    <w:pPr>
      <w:pStyle w:val="a7"/>
    </w:pPr>
    <w:r w:rsidRPr="00602217">
      <w:t>&lt;</w:t>
    </w:r>
    <w:proofErr w:type="spellStart"/>
    <w:r w:rsidRPr="00602217">
      <w:t>data</w:t>
    </w:r>
    <w:proofErr w:type="spellEnd"/>
    <w:r w:rsidRPr="00602217">
      <w:t>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D77E2" w14:textId="77777777" w:rsidR="00493760" w:rsidRDefault="00493760">
      <w:r>
        <w:separator/>
      </w:r>
    </w:p>
  </w:footnote>
  <w:footnote w:type="continuationSeparator" w:id="0">
    <w:p w14:paraId="52E203A4" w14:textId="77777777" w:rsidR="00493760" w:rsidRDefault="00493760">
      <w:r>
        <w:continuationSeparator/>
      </w:r>
    </w:p>
  </w:footnote>
  <w:footnote w:id="1">
    <w:p w14:paraId="2572A5F2" w14:textId="77777777" w:rsidR="003C3E13" w:rsidRPr="00B83FE4" w:rsidRDefault="003C3E13" w:rsidP="003C3E13">
      <w:pPr>
        <w:pStyle w:val="ab"/>
        <w:rPr>
          <w:sz w:val="22"/>
        </w:rPr>
      </w:pPr>
      <w:r w:rsidRPr="00B83FE4">
        <w:rPr>
          <w:rStyle w:val="af2"/>
          <w:vertAlign w:val="baseline"/>
        </w:rPr>
        <w:t>1)</w:t>
      </w:r>
      <w:r w:rsidRPr="00B83FE4">
        <w:rPr>
          <w:sz w:val="22"/>
        </w:rPr>
        <w:t xml:space="preserve"> ГОСТ 19.101-</w:t>
      </w:r>
      <w:proofErr w:type="gramStart"/>
      <w:r w:rsidRPr="00B83FE4">
        <w:rPr>
          <w:sz w:val="22"/>
        </w:rPr>
        <w:t>77  ЕСПД</w:t>
      </w:r>
      <w:proofErr w:type="gramEnd"/>
      <w:r w:rsidRPr="00B83FE4">
        <w:rPr>
          <w:sz w:val="22"/>
        </w:rPr>
        <w:t>. Виды программ и программных документов</w:t>
      </w:r>
    </w:p>
  </w:footnote>
  <w:footnote w:id="2">
    <w:p w14:paraId="3A54E95D" w14:textId="77777777" w:rsidR="003C3E13" w:rsidRPr="00B83FE4" w:rsidRDefault="003C3E13" w:rsidP="003C3E13">
      <w:pPr>
        <w:pStyle w:val="ab"/>
      </w:pPr>
      <w:r w:rsidRPr="00B83FE4">
        <w:rPr>
          <w:rStyle w:val="af2"/>
          <w:vertAlign w:val="baseline"/>
        </w:rPr>
        <w:t>2)</w:t>
      </w:r>
      <w:r w:rsidRPr="00B83FE4">
        <w:t xml:space="preserve"> </w:t>
      </w:r>
      <w:r w:rsidRPr="00B83FE4">
        <w:rPr>
          <w:sz w:val="22"/>
        </w:rPr>
        <w:t>ГОСТ 19.103-</w:t>
      </w:r>
      <w:proofErr w:type="gramStart"/>
      <w:r w:rsidRPr="00B83FE4">
        <w:rPr>
          <w:sz w:val="22"/>
        </w:rPr>
        <w:t>77  ЕСПД</w:t>
      </w:r>
      <w:proofErr w:type="gramEnd"/>
      <w:r w:rsidRPr="00B83FE4">
        <w:rPr>
          <w:sz w:val="22"/>
        </w:rPr>
        <w:t>. Обозначение программ и программных документов</w:t>
      </w:r>
    </w:p>
  </w:footnote>
  <w:footnote w:id="3">
    <w:p w14:paraId="66897451" w14:textId="77777777" w:rsidR="003C3E13" w:rsidRPr="00B83FE4" w:rsidRDefault="003C3E13" w:rsidP="003C3E13">
      <w:pPr>
        <w:pStyle w:val="ab"/>
        <w:rPr>
          <w:sz w:val="22"/>
        </w:rPr>
      </w:pPr>
      <w:r w:rsidRPr="00B83FE4">
        <w:rPr>
          <w:rStyle w:val="af2"/>
          <w:vertAlign w:val="baseline"/>
        </w:rPr>
        <w:t>3)</w:t>
      </w:r>
      <w:r w:rsidRPr="00B83FE4">
        <w:rPr>
          <w:sz w:val="22"/>
        </w:rPr>
        <w:t xml:space="preserve"> ГОСТ 19.104-78</w:t>
      </w:r>
      <w:proofErr w:type="gramStart"/>
      <w:r w:rsidRPr="00B83FE4">
        <w:rPr>
          <w:sz w:val="22"/>
        </w:rPr>
        <w:t>*  ЕСПД</w:t>
      </w:r>
      <w:proofErr w:type="gramEnd"/>
      <w:r w:rsidRPr="00B83FE4">
        <w:rPr>
          <w:sz w:val="22"/>
        </w:rPr>
        <w:t>. Основные надписи</w:t>
      </w:r>
    </w:p>
  </w:footnote>
  <w:footnote w:id="4">
    <w:p w14:paraId="424037F8" w14:textId="77777777" w:rsidR="003C3E13" w:rsidRPr="00B83FE4" w:rsidRDefault="003C3E13" w:rsidP="003C3E13">
      <w:pPr>
        <w:pStyle w:val="ab"/>
        <w:rPr>
          <w:sz w:val="22"/>
        </w:rPr>
      </w:pPr>
      <w:r w:rsidRPr="00B83FE4">
        <w:rPr>
          <w:rStyle w:val="af2"/>
          <w:vertAlign w:val="baseline"/>
        </w:rPr>
        <w:t>4)</w:t>
      </w:r>
      <w:r w:rsidRPr="00B83FE4">
        <w:rPr>
          <w:sz w:val="22"/>
        </w:rPr>
        <w:t xml:space="preserve"> ГОСТ 19.105-78</w:t>
      </w:r>
      <w:proofErr w:type="gramStart"/>
      <w:r w:rsidRPr="00B83FE4">
        <w:rPr>
          <w:sz w:val="22"/>
        </w:rPr>
        <w:t>*  ЕСПД</w:t>
      </w:r>
      <w:proofErr w:type="gramEnd"/>
      <w:r w:rsidRPr="00B83FE4">
        <w:rPr>
          <w:sz w:val="22"/>
        </w:rPr>
        <w:t>. Общие требования к программным документам</w:t>
      </w:r>
    </w:p>
  </w:footnote>
  <w:footnote w:id="5">
    <w:p w14:paraId="34AFF831" w14:textId="77777777" w:rsidR="003C3E13" w:rsidRPr="00B83FE4" w:rsidRDefault="003C3E13" w:rsidP="003C3E13">
      <w:pPr>
        <w:pStyle w:val="ab"/>
        <w:rPr>
          <w:sz w:val="22"/>
        </w:rPr>
      </w:pPr>
      <w:r w:rsidRPr="00B83FE4">
        <w:rPr>
          <w:rStyle w:val="af2"/>
          <w:vertAlign w:val="baseline"/>
        </w:rPr>
        <w:t>5)</w:t>
      </w:r>
      <w:r w:rsidRPr="00B83FE4">
        <w:rPr>
          <w:sz w:val="22"/>
        </w:rPr>
        <w:t xml:space="preserve"> ГОСТ 19.106-78</w:t>
      </w:r>
      <w:proofErr w:type="gramStart"/>
      <w:r w:rsidRPr="00B83FE4">
        <w:rPr>
          <w:sz w:val="22"/>
        </w:rPr>
        <w:t>*  ЕСПД</w:t>
      </w:r>
      <w:proofErr w:type="gramEnd"/>
      <w:r w:rsidRPr="00B83FE4">
        <w:rPr>
          <w:sz w:val="22"/>
        </w:rPr>
        <w:t>. Общие требования к программным документам, выполненным печатным способом</w:t>
      </w:r>
    </w:p>
  </w:footnote>
  <w:footnote w:id="6">
    <w:p w14:paraId="5DD13422" w14:textId="77777777" w:rsidR="003C3E13" w:rsidRPr="00B83FE4" w:rsidRDefault="003C3E13" w:rsidP="003C3E13">
      <w:pPr>
        <w:pStyle w:val="ab"/>
        <w:rPr>
          <w:sz w:val="22"/>
        </w:rPr>
      </w:pPr>
      <w:r w:rsidRPr="00B83FE4">
        <w:rPr>
          <w:rStyle w:val="af2"/>
          <w:vertAlign w:val="baseline"/>
        </w:rPr>
        <w:t>6)</w:t>
      </w:r>
      <w:r w:rsidRPr="00B83FE4">
        <w:rPr>
          <w:sz w:val="22"/>
        </w:rPr>
        <w:t xml:space="preserve"> ГОСТ 19.505-79</w:t>
      </w:r>
      <w:proofErr w:type="gramStart"/>
      <w:r w:rsidRPr="00B83FE4">
        <w:rPr>
          <w:sz w:val="22"/>
        </w:rPr>
        <w:t>*  ЕСПД</w:t>
      </w:r>
      <w:proofErr w:type="gramEnd"/>
      <w:r w:rsidRPr="00B83FE4">
        <w:rPr>
          <w:sz w:val="22"/>
        </w:rPr>
        <w:t>. Руководство оператора. Требования к содержанию и оформлению</w:t>
      </w:r>
    </w:p>
  </w:footnote>
  <w:footnote w:id="7">
    <w:p w14:paraId="3DC9EF5E" w14:textId="77777777" w:rsidR="003C3E13" w:rsidRDefault="003C3E13" w:rsidP="003C3E13">
      <w:pPr>
        <w:pStyle w:val="ab"/>
      </w:pPr>
      <w:r w:rsidRPr="00B83FE4">
        <w:rPr>
          <w:rStyle w:val="af2"/>
          <w:vertAlign w:val="baseline"/>
        </w:rPr>
        <w:t>7)</w:t>
      </w:r>
      <w:r w:rsidRPr="00B83FE4">
        <w:rPr>
          <w:sz w:val="22"/>
        </w:rPr>
        <w:t xml:space="preserve"> ГОСТ</w:t>
      </w:r>
      <w:r>
        <w:rPr>
          <w:sz w:val="22"/>
        </w:rPr>
        <w:t xml:space="preserve"> 19.604-78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74740" w14:textId="77777777" w:rsidR="00FB48DA" w:rsidRDefault="00FB48DA">
    <w:pPr>
      <w:pStyle w:val="a4"/>
    </w:pPr>
  </w:p>
  <w:p w14:paraId="6BC99864" w14:textId="77777777" w:rsidR="006418CF" w:rsidRDefault="006418C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487230"/>
      <w:docPartObj>
        <w:docPartGallery w:val="Page Numbers (Top of Page)"/>
        <w:docPartUnique/>
      </w:docPartObj>
    </w:sdtPr>
    <w:sdtContent>
      <w:p w14:paraId="490F3CA6" w14:textId="6314EC68" w:rsidR="00E1357F" w:rsidRDefault="00E1357F" w:rsidP="00832E33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065BE8" w14:textId="5584DDDD" w:rsidR="006418CF" w:rsidRDefault="00832E33" w:rsidP="000E4C4D">
    <w:pPr>
      <w:pStyle w:val="a4"/>
      <w:rPr>
        <w:lang w:val="en-US"/>
      </w:rPr>
    </w:pPr>
    <w:r w:rsidRPr="00832E33">
      <w:t>&lt;НОМЕР_ВХ&gt;</w:t>
    </w:r>
  </w:p>
  <w:p w14:paraId="706D42A2" w14:textId="77777777" w:rsidR="00636B74" w:rsidRPr="00636B74" w:rsidRDefault="00636B74" w:rsidP="000E4C4D">
    <w:pPr>
      <w:pStyle w:val="a4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C4C66" w14:textId="77777777" w:rsidR="00FB48DA" w:rsidRDefault="00FB48D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3545F"/>
    <w:multiLevelType w:val="hybridMultilevel"/>
    <w:tmpl w:val="D68A12D8"/>
    <w:lvl w:ilvl="0" w:tplc="4D7036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37D8E"/>
    <w:multiLevelType w:val="hybridMultilevel"/>
    <w:tmpl w:val="24A654E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325A5F9B"/>
    <w:multiLevelType w:val="hybridMultilevel"/>
    <w:tmpl w:val="494C638A"/>
    <w:lvl w:ilvl="0" w:tplc="C004EE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C70E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2A7E74"/>
    <w:multiLevelType w:val="hybridMultilevel"/>
    <w:tmpl w:val="87D43ADA"/>
    <w:lvl w:ilvl="0" w:tplc="3580EB08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401F83"/>
    <w:multiLevelType w:val="hybridMultilevel"/>
    <w:tmpl w:val="DC6A6FBE"/>
    <w:lvl w:ilvl="0" w:tplc="4614CA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062AF"/>
    <w:multiLevelType w:val="hybridMultilevel"/>
    <w:tmpl w:val="680609EE"/>
    <w:lvl w:ilvl="0" w:tplc="49F4666C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7452D4A"/>
    <w:multiLevelType w:val="hybridMultilevel"/>
    <w:tmpl w:val="0C3246D8"/>
    <w:lvl w:ilvl="0" w:tplc="25D01714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077E82"/>
    <w:multiLevelType w:val="multilevel"/>
    <w:tmpl w:val="F9F48BC8"/>
    <w:lvl w:ilvl="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>
      <w:start w:val="8"/>
      <w:numFmt w:val="decimalZero"/>
      <w:isLgl/>
      <w:lvlText w:val="%1.%2"/>
      <w:lvlJc w:val="left"/>
      <w:pPr>
        <w:ind w:left="1349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45" w:hanging="2160"/>
      </w:pPr>
      <w:rPr>
        <w:rFonts w:hint="default"/>
      </w:rPr>
    </w:lvl>
  </w:abstractNum>
  <w:abstractNum w:abstractNumId="9" w15:restartNumberingAfterBreak="0">
    <w:nsid w:val="64793C5D"/>
    <w:multiLevelType w:val="multilevel"/>
    <w:tmpl w:val="DBD2B2C4"/>
    <w:lvl w:ilvl="0">
      <w:start w:val="1"/>
      <w:numFmt w:val="decimal"/>
      <w:pStyle w:val="1"/>
      <w:suff w:val="space"/>
      <w:lvlText w:val="%1"/>
      <w:lvlJc w:val="left"/>
      <w:pPr>
        <w:ind w:left="432" w:firstLine="27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"/>
      <w:lvlJc w:val="left"/>
      <w:pPr>
        <w:ind w:left="576" w:firstLine="133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"/>
      <w:lvlJc w:val="left"/>
      <w:pPr>
        <w:ind w:left="720" w:hanging="1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155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299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68375AD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10E7327"/>
    <w:multiLevelType w:val="hybridMultilevel"/>
    <w:tmpl w:val="F490D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167DB3"/>
    <w:multiLevelType w:val="hybridMultilevel"/>
    <w:tmpl w:val="A96C3E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405658">
    <w:abstractNumId w:val="9"/>
  </w:num>
  <w:num w:numId="2" w16cid:durableId="1846744334">
    <w:abstractNumId w:val="1"/>
  </w:num>
  <w:num w:numId="3" w16cid:durableId="259918628">
    <w:abstractNumId w:val="10"/>
  </w:num>
  <w:num w:numId="4" w16cid:durableId="112940408">
    <w:abstractNumId w:val="6"/>
  </w:num>
  <w:num w:numId="5" w16cid:durableId="4058026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38563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28873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3979871">
    <w:abstractNumId w:val="7"/>
  </w:num>
  <w:num w:numId="9" w16cid:durableId="715467284">
    <w:abstractNumId w:val="5"/>
  </w:num>
  <w:num w:numId="10" w16cid:durableId="7582553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9427006">
    <w:abstractNumId w:val="4"/>
  </w:num>
  <w:num w:numId="12" w16cid:durableId="1835337708">
    <w:abstractNumId w:val="0"/>
  </w:num>
  <w:num w:numId="13" w16cid:durableId="2217200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46390171">
    <w:abstractNumId w:val="8"/>
  </w:num>
  <w:num w:numId="15" w16cid:durableId="4790790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4170648">
    <w:abstractNumId w:val="3"/>
  </w:num>
  <w:num w:numId="17" w16cid:durableId="11076241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669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5515852">
    <w:abstractNumId w:val="2"/>
  </w:num>
  <w:num w:numId="20" w16cid:durableId="226108620">
    <w:abstractNumId w:val="12"/>
  </w:num>
  <w:num w:numId="21" w16cid:durableId="38896562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58"/>
    <w:rsid w:val="0000105F"/>
    <w:rsid w:val="00007587"/>
    <w:rsid w:val="000221F2"/>
    <w:rsid w:val="00024A82"/>
    <w:rsid w:val="00024BD7"/>
    <w:rsid w:val="00032912"/>
    <w:rsid w:val="00034CD0"/>
    <w:rsid w:val="00035C5C"/>
    <w:rsid w:val="0003601E"/>
    <w:rsid w:val="000365D8"/>
    <w:rsid w:val="00036A49"/>
    <w:rsid w:val="0004333F"/>
    <w:rsid w:val="00044EBE"/>
    <w:rsid w:val="0004525B"/>
    <w:rsid w:val="00045C32"/>
    <w:rsid w:val="00055ADE"/>
    <w:rsid w:val="00070EE8"/>
    <w:rsid w:val="000728F9"/>
    <w:rsid w:val="00075B62"/>
    <w:rsid w:val="00080498"/>
    <w:rsid w:val="000833AA"/>
    <w:rsid w:val="000935D7"/>
    <w:rsid w:val="0009502A"/>
    <w:rsid w:val="000A72A3"/>
    <w:rsid w:val="000B110E"/>
    <w:rsid w:val="000B2047"/>
    <w:rsid w:val="000B474C"/>
    <w:rsid w:val="000B4A7D"/>
    <w:rsid w:val="000B57A0"/>
    <w:rsid w:val="000B7364"/>
    <w:rsid w:val="000C21C1"/>
    <w:rsid w:val="000D0141"/>
    <w:rsid w:val="000D22A0"/>
    <w:rsid w:val="000D672B"/>
    <w:rsid w:val="000D7959"/>
    <w:rsid w:val="000E43BB"/>
    <w:rsid w:val="000E4C4D"/>
    <w:rsid w:val="000E5896"/>
    <w:rsid w:val="000F063C"/>
    <w:rsid w:val="000F4483"/>
    <w:rsid w:val="00101084"/>
    <w:rsid w:val="001037DE"/>
    <w:rsid w:val="001167BF"/>
    <w:rsid w:val="00116843"/>
    <w:rsid w:val="00117B16"/>
    <w:rsid w:val="00117E19"/>
    <w:rsid w:val="0012340C"/>
    <w:rsid w:val="0012453F"/>
    <w:rsid w:val="0013001B"/>
    <w:rsid w:val="00131854"/>
    <w:rsid w:val="00133263"/>
    <w:rsid w:val="0013792B"/>
    <w:rsid w:val="00145E9A"/>
    <w:rsid w:val="00151E9D"/>
    <w:rsid w:val="00152418"/>
    <w:rsid w:val="0015453A"/>
    <w:rsid w:val="00154CB8"/>
    <w:rsid w:val="00155B1E"/>
    <w:rsid w:val="0016208C"/>
    <w:rsid w:val="001622AF"/>
    <w:rsid w:val="00166B16"/>
    <w:rsid w:val="00170387"/>
    <w:rsid w:val="00171186"/>
    <w:rsid w:val="00183F95"/>
    <w:rsid w:val="00185ACF"/>
    <w:rsid w:val="0019488A"/>
    <w:rsid w:val="001967F5"/>
    <w:rsid w:val="001A0E14"/>
    <w:rsid w:val="001A537F"/>
    <w:rsid w:val="001A5C3E"/>
    <w:rsid w:val="001B0C20"/>
    <w:rsid w:val="001B156E"/>
    <w:rsid w:val="001B17AE"/>
    <w:rsid w:val="001B2B37"/>
    <w:rsid w:val="001B2DA7"/>
    <w:rsid w:val="001B3875"/>
    <w:rsid w:val="001B472C"/>
    <w:rsid w:val="001B4F7C"/>
    <w:rsid w:val="001C1AA0"/>
    <w:rsid w:val="001C4A84"/>
    <w:rsid w:val="001C7DEF"/>
    <w:rsid w:val="001D08AD"/>
    <w:rsid w:val="001D727F"/>
    <w:rsid w:val="001D7FF1"/>
    <w:rsid w:val="001E47F4"/>
    <w:rsid w:val="001E5056"/>
    <w:rsid w:val="001F06E8"/>
    <w:rsid w:val="001F1CD0"/>
    <w:rsid w:val="00200B3F"/>
    <w:rsid w:val="0021265A"/>
    <w:rsid w:val="00216489"/>
    <w:rsid w:val="00220305"/>
    <w:rsid w:val="002232D7"/>
    <w:rsid w:val="00223752"/>
    <w:rsid w:val="00224750"/>
    <w:rsid w:val="00224ADC"/>
    <w:rsid w:val="0022632B"/>
    <w:rsid w:val="002266FA"/>
    <w:rsid w:val="00227FC5"/>
    <w:rsid w:val="00236961"/>
    <w:rsid w:val="002404DE"/>
    <w:rsid w:val="002408F2"/>
    <w:rsid w:val="00241081"/>
    <w:rsid w:val="00242C11"/>
    <w:rsid w:val="002466D9"/>
    <w:rsid w:val="0025305E"/>
    <w:rsid w:val="00254D3F"/>
    <w:rsid w:val="00257214"/>
    <w:rsid w:val="00261378"/>
    <w:rsid w:val="00263B1F"/>
    <w:rsid w:val="0028574A"/>
    <w:rsid w:val="00290256"/>
    <w:rsid w:val="00295F1E"/>
    <w:rsid w:val="00297017"/>
    <w:rsid w:val="002A4285"/>
    <w:rsid w:val="002A4837"/>
    <w:rsid w:val="002B01CB"/>
    <w:rsid w:val="002D1E15"/>
    <w:rsid w:val="002E345F"/>
    <w:rsid w:val="002E55B6"/>
    <w:rsid w:val="002F04CF"/>
    <w:rsid w:val="002F119F"/>
    <w:rsid w:val="002F1E27"/>
    <w:rsid w:val="002F5F9B"/>
    <w:rsid w:val="003014C2"/>
    <w:rsid w:val="00303FAD"/>
    <w:rsid w:val="0030627F"/>
    <w:rsid w:val="0030641E"/>
    <w:rsid w:val="00321412"/>
    <w:rsid w:val="00323593"/>
    <w:rsid w:val="0032585A"/>
    <w:rsid w:val="0032696B"/>
    <w:rsid w:val="00326E19"/>
    <w:rsid w:val="00336350"/>
    <w:rsid w:val="0034271A"/>
    <w:rsid w:val="00342CBC"/>
    <w:rsid w:val="003649CD"/>
    <w:rsid w:val="00370608"/>
    <w:rsid w:val="003747AC"/>
    <w:rsid w:val="00374C33"/>
    <w:rsid w:val="00375515"/>
    <w:rsid w:val="00375D95"/>
    <w:rsid w:val="00380682"/>
    <w:rsid w:val="003819CC"/>
    <w:rsid w:val="003821E9"/>
    <w:rsid w:val="003835C1"/>
    <w:rsid w:val="00384DCE"/>
    <w:rsid w:val="00386E04"/>
    <w:rsid w:val="00387711"/>
    <w:rsid w:val="00390D81"/>
    <w:rsid w:val="00392E18"/>
    <w:rsid w:val="00394B83"/>
    <w:rsid w:val="00395F53"/>
    <w:rsid w:val="003973ED"/>
    <w:rsid w:val="00397544"/>
    <w:rsid w:val="003A0BA5"/>
    <w:rsid w:val="003A45A7"/>
    <w:rsid w:val="003B4324"/>
    <w:rsid w:val="003C1FF6"/>
    <w:rsid w:val="003C3E13"/>
    <w:rsid w:val="003D7F3B"/>
    <w:rsid w:val="003F0068"/>
    <w:rsid w:val="00411364"/>
    <w:rsid w:val="00414EFE"/>
    <w:rsid w:val="00417D8B"/>
    <w:rsid w:val="00421219"/>
    <w:rsid w:val="0042273F"/>
    <w:rsid w:val="00430056"/>
    <w:rsid w:val="00431D59"/>
    <w:rsid w:val="004326AE"/>
    <w:rsid w:val="00434646"/>
    <w:rsid w:val="004423E3"/>
    <w:rsid w:val="0044776A"/>
    <w:rsid w:val="004536EE"/>
    <w:rsid w:val="00454DD0"/>
    <w:rsid w:val="0046336F"/>
    <w:rsid w:val="00463DA8"/>
    <w:rsid w:val="00467FE2"/>
    <w:rsid w:val="004701A9"/>
    <w:rsid w:val="00476766"/>
    <w:rsid w:val="00477BC4"/>
    <w:rsid w:val="00477BE2"/>
    <w:rsid w:val="004827FD"/>
    <w:rsid w:val="00484760"/>
    <w:rsid w:val="00491FC0"/>
    <w:rsid w:val="0049259C"/>
    <w:rsid w:val="0049336A"/>
    <w:rsid w:val="00493760"/>
    <w:rsid w:val="004950BA"/>
    <w:rsid w:val="004A058F"/>
    <w:rsid w:val="004A3A99"/>
    <w:rsid w:val="004A3AE2"/>
    <w:rsid w:val="004B478C"/>
    <w:rsid w:val="004C0941"/>
    <w:rsid w:val="004C45FA"/>
    <w:rsid w:val="004C50EA"/>
    <w:rsid w:val="004D14D6"/>
    <w:rsid w:val="004D5605"/>
    <w:rsid w:val="004E0690"/>
    <w:rsid w:val="004E14B4"/>
    <w:rsid w:val="004E25D1"/>
    <w:rsid w:val="004E32E0"/>
    <w:rsid w:val="004E400C"/>
    <w:rsid w:val="004E4095"/>
    <w:rsid w:val="004E76E5"/>
    <w:rsid w:val="00500741"/>
    <w:rsid w:val="005008ED"/>
    <w:rsid w:val="00501478"/>
    <w:rsid w:val="00512068"/>
    <w:rsid w:val="005126DA"/>
    <w:rsid w:val="00512BFF"/>
    <w:rsid w:val="00512F69"/>
    <w:rsid w:val="00520629"/>
    <w:rsid w:val="00521BD3"/>
    <w:rsid w:val="00522057"/>
    <w:rsid w:val="0052529A"/>
    <w:rsid w:val="00527BE9"/>
    <w:rsid w:val="00530863"/>
    <w:rsid w:val="00533A3A"/>
    <w:rsid w:val="00534D56"/>
    <w:rsid w:val="00536E0A"/>
    <w:rsid w:val="00537382"/>
    <w:rsid w:val="00537593"/>
    <w:rsid w:val="00540829"/>
    <w:rsid w:val="00546EE2"/>
    <w:rsid w:val="00556805"/>
    <w:rsid w:val="00563C65"/>
    <w:rsid w:val="005648B0"/>
    <w:rsid w:val="00565631"/>
    <w:rsid w:val="00566314"/>
    <w:rsid w:val="0057110A"/>
    <w:rsid w:val="005735EE"/>
    <w:rsid w:val="0057508F"/>
    <w:rsid w:val="00577C0D"/>
    <w:rsid w:val="0058191B"/>
    <w:rsid w:val="00582601"/>
    <w:rsid w:val="00582C39"/>
    <w:rsid w:val="00583AFA"/>
    <w:rsid w:val="005920BF"/>
    <w:rsid w:val="00592385"/>
    <w:rsid w:val="0059663A"/>
    <w:rsid w:val="005A4AAA"/>
    <w:rsid w:val="005A550C"/>
    <w:rsid w:val="005B4ACE"/>
    <w:rsid w:val="005C22CF"/>
    <w:rsid w:val="005C2AD9"/>
    <w:rsid w:val="005D0395"/>
    <w:rsid w:val="005D0607"/>
    <w:rsid w:val="005D1556"/>
    <w:rsid w:val="005D604D"/>
    <w:rsid w:val="005D7AD3"/>
    <w:rsid w:val="005E0102"/>
    <w:rsid w:val="005E1AFC"/>
    <w:rsid w:val="005E4250"/>
    <w:rsid w:val="005F4406"/>
    <w:rsid w:val="005F4F2D"/>
    <w:rsid w:val="005F57FF"/>
    <w:rsid w:val="00602217"/>
    <w:rsid w:val="00610567"/>
    <w:rsid w:val="0061776D"/>
    <w:rsid w:val="00621205"/>
    <w:rsid w:val="00621A8C"/>
    <w:rsid w:val="00621E13"/>
    <w:rsid w:val="00621FC7"/>
    <w:rsid w:val="006228EB"/>
    <w:rsid w:val="00630903"/>
    <w:rsid w:val="00630C47"/>
    <w:rsid w:val="00631664"/>
    <w:rsid w:val="006335B9"/>
    <w:rsid w:val="00636B74"/>
    <w:rsid w:val="006418CF"/>
    <w:rsid w:val="00642FA1"/>
    <w:rsid w:val="00643243"/>
    <w:rsid w:val="00644371"/>
    <w:rsid w:val="00644E5E"/>
    <w:rsid w:val="00652243"/>
    <w:rsid w:val="00657EFA"/>
    <w:rsid w:val="00661574"/>
    <w:rsid w:val="00672DB1"/>
    <w:rsid w:val="00680766"/>
    <w:rsid w:val="00682DE7"/>
    <w:rsid w:val="006840BF"/>
    <w:rsid w:val="00687314"/>
    <w:rsid w:val="00692389"/>
    <w:rsid w:val="00693DF6"/>
    <w:rsid w:val="00694964"/>
    <w:rsid w:val="006978A6"/>
    <w:rsid w:val="006A3969"/>
    <w:rsid w:val="006A6C49"/>
    <w:rsid w:val="006B04A4"/>
    <w:rsid w:val="006B10C2"/>
    <w:rsid w:val="006B136A"/>
    <w:rsid w:val="006B239D"/>
    <w:rsid w:val="006B2F7D"/>
    <w:rsid w:val="006B46F6"/>
    <w:rsid w:val="006C2757"/>
    <w:rsid w:val="006C3050"/>
    <w:rsid w:val="006D1816"/>
    <w:rsid w:val="006D27D4"/>
    <w:rsid w:val="006D2E7B"/>
    <w:rsid w:val="006E3512"/>
    <w:rsid w:val="0070061D"/>
    <w:rsid w:val="007011E6"/>
    <w:rsid w:val="007039AE"/>
    <w:rsid w:val="007103F6"/>
    <w:rsid w:val="007275EC"/>
    <w:rsid w:val="00731730"/>
    <w:rsid w:val="00734294"/>
    <w:rsid w:val="00734304"/>
    <w:rsid w:val="007343E0"/>
    <w:rsid w:val="0073464A"/>
    <w:rsid w:val="00734BD5"/>
    <w:rsid w:val="00737D99"/>
    <w:rsid w:val="00750FC0"/>
    <w:rsid w:val="0075311E"/>
    <w:rsid w:val="007566FB"/>
    <w:rsid w:val="0076649E"/>
    <w:rsid w:val="00772188"/>
    <w:rsid w:val="00773AB2"/>
    <w:rsid w:val="00773CFA"/>
    <w:rsid w:val="00776CDE"/>
    <w:rsid w:val="00784328"/>
    <w:rsid w:val="0079166E"/>
    <w:rsid w:val="00792ACC"/>
    <w:rsid w:val="00795C2C"/>
    <w:rsid w:val="007965C8"/>
    <w:rsid w:val="007A13E4"/>
    <w:rsid w:val="007A3AD5"/>
    <w:rsid w:val="007A4095"/>
    <w:rsid w:val="007A5256"/>
    <w:rsid w:val="007A6CE8"/>
    <w:rsid w:val="007A70CD"/>
    <w:rsid w:val="007A7F50"/>
    <w:rsid w:val="007B1D4A"/>
    <w:rsid w:val="007B285C"/>
    <w:rsid w:val="007B76D8"/>
    <w:rsid w:val="007C1AC8"/>
    <w:rsid w:val="007C2E1F"/>
    <w:rsid w:val="007D1ABF"/>
    <w:rsid w:val="007D4416"/>
    <w:rsid w:val="007D5FF7"/>
    <w:rsid w:val="007D69A9"/>
    <w:rsid w:val="007E08F6"/>
    <w:rsid w:val="007E7651"/>
    <w:rsid w:val="007F0481"/>
    <w:rsid w:val="007F3CD3"/>
    <w:rsid w:val="007F6626"/>
    <w:rsid w:val="007F68AE"/>
    <w:rsid w:val="007F7F44"/>
    <w:rsid w:val="00801BB3"/>
    <w:rsid w:val="00802F0C"/>
    <w:rsid w:val="008108ED"/>
    <w:rsid w:val="00813344"/>
    <w:rsid w:val="008139B2"/>
    <w:rsid w:val="00813CAC"/>
    <w:rsid w:val="0081462C"/>
    <w:rsid w:val="008168F8"/>
    <w:rsid w:val="00817F1B"/>
    <w:rsid w:val="0082547D"/>
    <w:rsid w:val="00826D8F"/>
    <w:rsid w:val="0082777E"/>
    <w:rsid w:val="00832E33"/>
    <w:rsid w:val="00833C33"/>
    <w:rsid w:val="00833F84"/>
    <w:rsid w:val="008340F2"/>
    <w:rsid w:val="00841660"/>
    <w:rsid w:val="00843A3F"/>
    <w:rsid w:val="008460D3"/>
    <w:rsid w:val="008501C9"/>
    <w:rsid w:val="00851A2A"/>
    <w:rsid w:val="008532DB"/>
    <w:rsid w:val="00864967"/>
    <w:rsid w:val="00865623"/>
    <w:rsid w:val="008716BC"/>
    <w:rsid w:val="00873CF7"/>
    <w:rsid w:val="00877FD8"/>
    <w:rsid w:val="00881176"/>
    <w:rsid w:val="00884793"/>
    <w:rsid w:val="00886BEA"/>
    <w:rsid w:val="00890F13"/>
    <w:rsid w:val="008A01A7"/>
    <w:rsid w:val="008A0D78"/>
    <w:rsid w:val="008A1AFA"/>
    <w:rsid w:val="008A40DE"/>
    <w:rsid w:val="008A5C04"/>
    <w:rsid w:val="008A719F"/>
    <w:rsid w:val="008B3379"/>
    <w:rsid w:val="008B514F"/>
    <w:rsid w:val="008B6418"/>
    <w:rsid w:val="008C07F8"/>
    <w:rsid w:val="008C1003"/>
    <w:rsid w:val="008C19EA"/>
    <w:rsid w:val="008C1C59"/>
    <w:rsid w:val="008C3DC6"/>
    <w:rsid w:val="008C76C6"/>
    <w:rsid w:val="008D18DE"/>
    <w:rsid w:val="008E1857"/>
    <w:rsid w:val="008E1F86"/>
    <w:rsid w:val="008F2DF3"/>
    <w:rsid w:val="009014B4"/>
    <w:rsid w:val="00902E7F"/>
    <w:rsid w:val="0090349A"/>
    <w:rsid w:val="00910414"/>
    <w:rsid w:val="00914404"/>
    <w:rsid w:val="009157FC"/>
    <w:rsid w:val="00921230"/>
    <w:rsid w:val="009226C1"/>
    <w:rsid w:val="00923476"/>
    <w:rsid w:val="009261AB"/>
    <w:rsid w:val="009264FD"/>
    <w:rsid w:val="00927281"/>
    <w:rsid w:val="009303D5"/>
    <w:rsid w:val="00931046"/>
    <w:rsid w:val="00933FD8"/>
    <w:rsid w:val="009348AB"/>
    <w:rsid w:val="00934A4C"/>
    <w:rsid w:val="00934F77"/>
    <w:rsid w:val="00936424"/>
    <w:rsid w:val="00937D4E"/>
    <w:rsid w:val="00953719"/>
    <w:rsid w:val="0095443F"/>
    <w:rsid w:val="00955360"/>
    <w:rsid w:val="00955596"/>
    <w:rsid w:val="0095739A"/>
    <w:rsid w:val="0096333B"/>
    <w:rsid w:val="00964C0D"/>
    <w:rsid w:val="009668A1"/>
    <w:rsid w:val="00970346"/>
    <w:rsid w:val="00976566"/>
    <w:rsid w:val="0099585E"/>
    <w:rsid w:val="009965C3"/>
    <w:rsid w:val="00996752"/>
    <w:rsid w:val="00997F0B"/>
    <w:rsid w:val="009B6DDC"/>
    <w:rsid w:val="009C30A1"/>
    <w:rsid w:val="009C4542"/>
    <w:rsid w:val="009C58D1"/>
    <w:rsid w:val="009D1A4C"/>
    <w:rsid w:val="009D2BF7"/>
    <w:rsid w:val="009D71B8"/>
    <w:rsid w:val="009E461C"/>
    <w:rsid w:val="009F2028"/>
    <w:rsid w:val="009F533F"/>
    <w:rsid w:val="009F65C5"/>
    <w:rsid w:val="009F660B"/>
    <w:rsid w:val="00A007DD"/>
    <w:rsid w:val="00A03256"/>
    <w:rsid w:val="00A1034F"/>
    <w:rsid w:val="00A10B11"/>
    <w:rsid w:val="00A10F5B"/>
    <w:rsid w:val="00A110E7"/>
    <w:rsid w:val="00A12383"/>
    <w:rsid w:val="00A207CA"/>
    <w:rsid w:val="00A20D20"/>
    <w:rsid w:val="00A20E18"/>
    <w:rsid w:val="00A21281"/>
    <w:rsid w:val="00A233BB"/>
    <w:rsid w:val="00A236A7"/>
    <w:rsid w:val="00A23EE2"/>
    <w:rsid w:val="00A26272"/>
    <w:rsid w:val="00A26DE0"/>
    <w:rsid w:val="00A31E29"/>
    <w:rsid w:val="00A33889"/>
    <w:rsid w:val="00A357C2"/>
    <w:rsid w:val="00A37CDF"/>
    <w:rsid w:val="00A508A4"/>
    <w:rsid w:val="00A52715"/>
    <w:rsid w:val="00A72315"/>
    <w:rsid w:val="00A7257D"/>
    <w:rsid w:val="00A76A9A"/>
    <w:rsid w:val="00A820E7"/>
    <w:rsid w:val="00A8304E"/>
    <w:rsid w:val="00A83769"/>
    <w:rsid w:val="00A87B46"/>
    <w:rsid w:val="00A958EA"/>
    <w:rsid w:val="00A96642"/>
    <w:rsid w:val="00A96A94"/>
    <w:rsid w:val="00A96A9A"/>
    <w:rsid w:val="00A96BB6"/>
    <w:rsid w:val="00AA04A5"/>
    <w:rsid w:val="00AA0C25"/>
    <w:rsid w:val="00AA7A6D"/>
    <w:rsid w:val="00AB3141"/>
    <w:rsid w:val="00AC5AE5"/>
    <w:rsid w:val="00AC63DB"/>
    <w:rsid w:val="00AC73A4"/>
    <w:rsid w:val="00AC7872"/>
    <w:rsid w:val="00AD18F6"/>
    <w:rsid w:val="00AD40EB"/>
    <w:rsid w:val="00AD5A81"/>
    <w:rsid w:val="00AD7DA7"/>
    <w:rsid w:val="00AE08D5"/>
    <w:rsid w:val="00AE3D91"/>
    <w:rsid w:val="00AE6BEB"/>
    <w:rsid w:val="00AF21E0"/>
    <w:rsid w:val="00AF377A"/>
    <w:rsid w:val="00AF6467"/>
    <w:rsid w:val="00AF6F00"/>
    <w:rsid w:val="00AF74DA"/>
    <w:rsid w:val="00AF7C48"/>
    <w:rsid w:val="00AF7ECE"/>
    <w:rsid w:val="00B04A20"/>
    <w:rsid w:val="00B059B4"/>
    <w:rsid w:val="00B16CC9"/>
    <w:rsid w:val="00B17058"/>
    <w:rsid w:val="00B17D64"/>
    <w:rsid w:val="00B20FE9"/>
    <w:rsid w:val="00B2213E"/>
    <w:rsid w:val="00B25398"/>
    <w:rsid w:val="00B40B09"/>
    <w:rsid w:val="00B425BF"/>
    <w:rsid w:val="00B43858"/>
    <w:rsid w:val="00B5088B"/>
    <w:rsid w:val="00B50BD3"/>
    <w:rsid w:val="00B51EB8"/>
    <w:rsid w:val="00B56871"/>
    <w:rsid w:val="00B60F4B"/>
    <w:rsid w:val="00B659CC"/>
    <w:rsid w:val="00B6695D"/>
    <w:rsid w:val="00B71A91"/>
    <w:rsid w:val="00B83FE4"/>
    <w:rsid w:val="00B85DD9"/>
    <w:rsid w:val="00B901B6"/>
    <w:rsid w:val="00B91F03"/>
    <w:rsid w:val="00B94A04"/>
    <w:rsid w:val="00B94CA3"/>
    <w:rsid w:val="00BA1066"/>
    <w:rsid w:val="00BA2EB2"/>
    <w:rsid w:val="00BA5C39"/>
    <w:rsid w:val="00BB2FFE"/>
    <w:rsid w:val="00BB6977"/>
    <w:rsid w:val="00BC14AD"/>
    <w:rsid w:val="00BC1FED"/>
    <w:rsid w:val="00BD0012"/>
    <w:rsid w:val="00BD0B3E"/>
    <w:rsid w:val="00BD157D"/>
    <w:rsid w:val="00BD27E6"/>
    <w:rsid w:val="00BD3B78"/>
    <w:rsid w:val="00BD5784"/>
    <w:rsid w:val="00BE20A7"/>
    <w:rsid w:val="00BE2829"/>
    <w:rsid w:val="00BE67D4"/>
    <w:rsid w:val="00BE7348"/>
    <w:rsid w:val="00BF2909"/>
    <w:rsid w:val="00BF2E65"/>
    <w:rsid w:val="00BF3838"/>
    <w:rsid w:val="00BF461D"/>
    <w:rsid w:val="00BF6DD1"/>
    <w:rsid w:val="00C027FA"/>
    <w:rsid w:val="00C02E5A"/>
    <w:rsid w:val="00C03404"/>
    <w:rsid w:val="00C122B7"/>
    <w:rsid w:val="00C12524"/>
    <w:rsid w:val="00C13129"/>
    <w:rsid w:val="00C13D11"/>
    <w:rsid w:val="00C17B01"/>
    <w:rsid w:val="00C17B86"/>
    <w:rsid w:val="00C2121D"/>
    <w:rsid w:val="00C22F51"/>
    <w:rsid w:val="00C24B9C"/>
    <w:rsid w:val="00C31843"/>
    <w:rsid w:val="00C3327B"/>
    <w:rsid w:val="00C35055"/>
    <w:rsid w:val="00C40076"/>
    <w:rsid w:val="00C404C1"/>
    <w:rsid w:val="00C43F77"/>
    <w:rsid w:val="00C4474E"/>
    <w:rsid w:val="00C50727"/>
    <w:rsid w:val="00C5164A"/>
    <w:rsid w:val="00C5488E"/>
    <w:rsid w:val="00C54EE5"/>
    <w:rsid w:val="00C5512E"/>
    <w:rsid w:val="00C60E4D"/>
    <w:rsid w:val="00C60F27"/>
    <w:rsid w:val="00C62A65"/>
    <w:rsid w:val="00C664AA"/>
    <w:rsid w:val="00C6706C"/>
    <w:rsid w:val="00C67118"/>
    <w:rsid w:val="00C7189F"/>
    <w:rsid w:val="00C72566"/>
    <w:rsid w:val="00C74C05"/>
    <w:rsid w:val="00C763F7"/>
    <w:rsid w:val="00C90F67"/>
    <w:rsid w:val="00C94073"/>
    <w:rsid w:val="00C94346"/>
    <w:rsid w:val="00C9588E"/>
    <w:rsid w:val="00CA048F"/>
    <w:rsid w:val="00CA2CED"/>
    <w:rsid w:val="00CA4590"/>
    <w:rsid w:val="00CA6411"/>
    <w:rsid w:val="00CC3487"/>
    <w:rsid w:val="00CC3AD0"/>
    <w:rsid w:val="00CC7823"/>
    <w:rsid w:val="00CD0722"/>
    <w:rsid w:val="00CD150A"/>
    <w:rsid w:val="00CD64B0"/>
    <w:rsid w:val="00CD7623"/>
    <w:rsid w:val="00CE19B9"/>
    <w:rsid w:val="00CE2433"/>
    <w:rsid w:val="00CE645C"/>
    <w:rsid w:val="00CF2D13"/>
    <w:rsid w:val="00CF46D8"/>
    <w:rsid w:val="00CF709C"/>
    <w:rsid w:val="00D00E3E"/>
    <w:rsid w:val="00D031C2"/>
    <w:rsid w:val="00D07B52"/>
    <w:rsid w:val="00D137CB"/>
    <w:rsid w:val="00D1419B"/>
    <w:rsid w:val="00D17DBB"/>
    <w:rsid w:val="00D17EF0"/>
    <w:rsid w:val="00D23852"/>
    <w:rsid w:val="00D2403A"/>
    <w:rsid w:val="00D25582"/>
    <w:rsid w:val="00D30FC6"/>
    <w:rsid w:val="00D312C4"/>
    <w:rsid w:val="00D36882"/>
    <w:rsid w:val="00D37A8D"/>
    <w:rsid w:val="00D41B46"/>
    <w:rsid w:val="00D446B1"/>
    <w:rsid w:val="00D51A3C"/>
    <w:rsid w:val="00D5227A"/>
    <w:rsid w:val="00D5237C"/>
    <w:rsid w:val="00D60573"/>
    <w:rsid w:val="00D66F73"/>
    <w:rsid w:val="00D72405"/>
    <w:rsid w:val="00D72ED3"/>
    <w:rsid w:val="00D82307"/>
    <w:rsid w:val="00D8419D"/>
    <w:rsid w:val="00D85AD5"/>
    <w:rsid w:val="00D86373"/>
    <w:rsid w:val="00D91BC1"/>
    <w:rsid w:val="00D92461"/>
    <w:rsid w:val="00D93EEE"/>
    <w:rsid w:val="00D9794C"/>
    <w:rsid w:val="00DA00AC"/>
    <w:rsid w:val="00DA0AB7"/>
    <w:rsid w:val="00DA16AB"/>
    <w:rsid w:val="00DA20A9"/>
    <w:rsid w:val="00DA2D83"/>
    <w:rsid w:val="00DA3D79"/>
    <w:rsid w:val="00DA6580"/>
    <w:rsid w:val="00DA6C00"/>
    <w:rsid w:val="00DB0122"/>
    <w:rsid w:val="00DB5CAF"/>
    <w:rsid w:val="00DB7AC2"/>
    <w:rsid w:val="00DC4EE3"/>
    <w:rsid w:val="00DC5213"/>
    <w:rsid w:val="00DC72BE"/>
    <w:rsid w:val="00DE11F6"/>
    <w:rsid w:val="00DE2775"/>
    <w:rsid w:val="00DE2B0F"/>
    <w:rsid w:val="00DE5E55"/>
    <w:rsid w:val="00DE60FC"/>
    <w:rsid w:val="00DF08A6"/>
    <w:rsid w:val="00DF0E5E"/>
    <w:rsid w:val="00DF168E"/>
    <w:rsid w:val="00DF7342"/>
    <w:rsid w:val="00DF78DB"/>
    <w:rsid w:val="00E071FC"/>
    <w:rsid w:val="00E07B94"/>
    <w:rsid w:val="00E11E13"/>
    <w:rsid w:val="00E1357F"/>
    <w:rsid w:val="00E14BFF"/>
    <w:rsid w:val="00E255E4"/>
    <w:rsid w:val="00E2628C"/>
    <w:rsid w:val="00E30B56"/>
    <w:rsid w:val="00E36027"/>
    <w:rsid w:val="00E424BB"/>
    <w:rsid w:val="00E466AC"/>
    <w:rsid w:val="00E54140"/>
    <w:rsid w:val="00E642A9"/>
    <w:rsid w:val="00E66254"/>
    <w:rsid w:val="00E66A66"/>
    <w:rsid w:val="00E677D9"/>
    <w:rsid w:val="00E7517F"/>
    <w:rsid w:val="00E83F0E"/>
    <w:rsid w:val="00E86808"/>
    <w:rsid w:val="00E905A1"/>
    <w:rsid w:val="00E90B44"/>
    <w:rsid w:val="00E92B8B"/>
    <w:rsid w:val="00EA085C"/>
    <w:rsid w:val="00EA263F"/>
    <w:rsid w:val="00EA4CDD"/>
    <w:rsid w:val="00EA6D15"/>
    <w:rsid w:val="00EA714E"/>
    <w:rsid w:val="00EB7F7F"/>
    <w:rsid w:val="00EC0596"/>
    <w:rsid w:val="00EC5422"/>
    <w:rsid w:val="00EC6399"/>
    <w:rsid w:val="00EC750B"/>
    <w:rsid w:val="00ED2537"/>
    <w:rsid w:val="00ED7179"/>
    <w:rsid w:val="00EE1413"/>
    <w:rsid w:val="00EF10F0"/>
    <w:rsid w:val="00EF4857"/>
    <w:rsid w:val="00F0014F"/>
    <w:rsid w:val="00F05F25"/>
    <w:rsid w:val="00F06758"/>
    <w:rsid w:val="00F069F6"/>
    <w:rsid w:val="00F13A86"/>
    <w:rsid w:val="00F1554E"/>
    <w:rsid w:val="00F16E9F"/>
    <w:rsid w:val="00F173A5"/>
    <w:rsid w:val="00F224CB"/>
    <w:rsid w:val="00F23DF5"/>
    <w:rsid w:val="00F267BD"/>
    <w:rsid w:val="00F26E9F"/>
    <w:rsid w:val="00F27783"/>
    <w:rsid w:val="00F31336"/>
    <w:rsid w:val="00F319BE"/>
    <w:rsid w:val="00F31B1B"/>
    <w:rsid w:val="00F3441B"/>
    <w:rsid w:val="00F34803"/>
    <w:rsid w:val="00F37716"/>
    <w:rsid w:val="00F468FE"/>
    <w:rsid w:val="00F52E38"/>
    <w:rsid w:val="00F57858"/>
    <w:rsid w:val="00F66884"/>
    <w:rsid w:val="00F67055"/>
    <w:rsid w:val="00F67E8E"/>
    <w:rsid w:val="00F703DB"/>
    <w:rsid w:val="00F705A6"/>
    <w:rsid w:val="00F71C69"/>
    <w:rsid w:val="00F7480B"/>
    <w:rsid w:val="00F74F91"/>
    <w:rsid w:val="00F760A4"/>
    <w:rsid w:val="00F769E7"/>
    <w:rsid w:val="00F82885"/>
    <w:rsid w:val="00F916DE"/>
    <w:rsid w:val="00F93E54"/>
    <w:rsid w:val="00F961C6"/>
    <w:rsid w:val="00FA2B7E"/>
    <w:rsid w:val="00FA77A3"/>
    <w:rsid w:val="00FB48DA"/>
    <w:rsid w:val="00FB5EAA"/>
    <w:rsid w:val="00FC051A"/>
    <w:rsid w:val="00FC1402"/>
    <w:rsid w:val="00FC28B7"/>
    <w:rsid w:val="00FC40DA"/>
    <w:rsid w:val="00FD1D88"/>
    <w:rsid w:val="00FD3BA3"/>
    <w:rsid w:val="00FE15A1"/>
    <w:rsid w:val="00FE5D0B"/>
    <w:rsid w:val="00FE71FB"/>
    <w:rsid w:val="00FE73EF"/>
    <w:rsid w:val="00FF2831"/>
    <w:rsid w:val="00FF5C5D"/>
    <w:rsid w:val="00FF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2EA0B3"/>
  <w15:chartTrackingRefBased/>
  <w15:docId w15:val="{E44A19E5-D19A-4286-A937-1A932838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2" w:qFormat="1"/>
    <w:lsdException w:name="heading 3" w:uiPriority="3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4" w:qFormat="1"/>
    <w:lsdException w:name="heading 8" w:uiPriority="4" w:qFormat="1"/>
    <w:lsdException w:name="heading 9" w:uiPriority="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азовый"/>
    <w:uiPriority w:val="7"/>
    <w:qFormat/>
    <w:rsid w:val="00C94346"/>
    <w:pPr>
      <w:ind w:firstLine="709"/>
    </w:pPr>
    <w:rPr>
      <w:sz w:val="28"/>
      <w:szCs w:val="24"/>
    </w:rPr>
  </w:style>
  <w:style w:type="paragraph" w:styleId="1">
    <w:name w:val="heading 1"/>
    <w:basedOn w:val="a"/>
    <w:next w:val="a0"/>
    <w:uiPriority w:val="1"/>
    <w:qFormat/>
    <w:rsid w:val="00792ACC"/>
    <w:pPr>
      <w:keepNext/>
      <w:pageBreakBefore/>
      <w:numPr>
        <w:numId w:val="1"/>
      </w:numPr>
      <w:tabs>
        <w:tab w:val="left" w:pos="5727"/>
      </w:tabs>
      <w:outlineLvl w:val="0"/>
    </w:pPr>
    <w:rPr>
      <w:bCs/>
      <w:color w:val="000000" w:themeColor="text1"/>
      <w:szCs w:val="28"/>
    </w:rPr>
  </w:style>
  <w:style w:type="paragraph" w:styleId="2">
    <w:name w:val="heading 2"/>
    <w:aliases w:val="Заголовок_2"/>
    <w:basedOn w:val="a"/>
    <w:next w:val="a0"/>
    <w:link w:val="20"/>
    <w:uiPriority w:val="2"/>
    <w:qFormat/>
    <w:rsid w:val="001F1CD0"/>
    <w:pPr>
      <w:keepNext/>
      <w:numPr>
        <w:ilvl w:val="1"/>
        <w:numId w:val="1"/>
      </w:numPr>
      <w:tabs>
        <w:tab w:val="left" w:pos="5727"/>
      </w:tabs>
      <w:spacing w:before="240"/>
      <w:ind w:left="578" w:firstLine="130"/>
      <w:outlineLvl w:val="1"/>
    </w:pPr>
    <w:rPr>
      <w:szCs w:val="28"/>
    </w:rPr>
  </w:style>
  <w:style w:type="paragraph" w:styleId="3">
    <w:name w:val="heading 3"/>
    <w:basedOn w:val="a"/>
    <w:next w:val="a0"/>
    <w:link w:val="30"/>
    <w:uiPriority w:val="3"/>
    <w:qFormat/>
    <w:rsid w:val="009668A1"/>
    <w:pPr>
      <w:keepNext/>
      <w:numPr>
        <w:ilvl w:val="2"/>
        <w:numId w:val="1"/>
      </w:numPr>
      <w:outlineLvl w:val="2"/>
    </w:pPr>
    <w:rPr>
      <w:bCs/>
    </w:rPr>
  </w:style>
  <w:style w:type="paragraph" w:styleId="4">
    <w:name w:val="heading 4"/>
    <w:basedOn w:val="a"/>
    <w:next w:val="a0"/>
    <w:uiPriority w:val="4"/>
    <w:qFormat/>
    <w:rsid w:val="00582C39"/>
    <w:pPr>
      <w:keepNext/>
      <w:numPr>
        <w:ilvl w:val="3"/>
        <w:numId w:val="1"/>
      </w:numPr>
      <w:outlineLvl w:val="3"/>
    </w:pPr>
    <w:rPr>
      <w:bCs/>
      <w:caps/>
      <w:szCs w:val="32"/>
    </w:rPr>
  </w:style>
  <w:style w:type="paragraph" w:styleId="5">
    <w:name w:val="heading 5"/>
    <w:basedOn w:val="a"/>
    <w:next w:val="a"/>
    <w:uiPriority w:val="4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uiPriority w:val="4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uiPriority w:val="4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uiPriority w:val="4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4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rsid w:val="00E1357F"/>
    <w:pPr>
      <w:tabs>
        <w:tab w:val="center" w:pos="4677"/>
        <w:tab w:val="right" w:pos="9355"/>
      </w:tabs>
      <w:ind w:firstLine="0"/>
      <w:jc w:val="center"/>
    </w:pPr>
  </w:style>
  <w:style w:type="character" w:styleId="a6">
    <w:name w:val="page number"/>
    <w:basedOn w:val="a1"/>
    <w:semiHidden/>
  </w:style>
  <w:style w:type="paragraph" w:styleId="a7">
    <w:name w:val="footer"/>
    <w:basedOn w:val="a"/>
    <w:link w:val="a8"/>
    <w:uiPriority w:val="7"/>
    <w:rsid w:val="00602217"/>
    <w:pPr>
      <w:tabs>
        <w:tab w:val="center" w:pos="4677"/>
        <w:tab w:val="right" w:pos="9355"/>
      </w:tabs>
      <w:ind w:firstLine="0"/>
      <w:jc w:val="center"/>
    </w:pPr>
    <w:rPr>
      <w:b/>
    </w:rPr>
  </w:style>
  <w:style w:type="paragraph" w:styleId="a9">
    <w:name w:val="Title"/>
    <w:basedOn w:val="a"/>
    <w:next w:val="a0"/>
    <w:link w:val="aa"/>
    <w:qFormat/>
    <w:rsid w:val="00F57858"/>
    <w:pPr>
      <w:ind w:firstLine="0"/>
      <w:jc w:val="center"/>
    </w:pPr>
    <w:rPr>
      <w:b/>
      <w:bCs/>
      <w:caps/>
      <w:color w:val="000000" w:themeColor="text1"/>
      <w:szCs w:val="32"/>
    </w:rPr>
  </w:style>
  <w:style w:type="paragraph" w:styleId="ab">
    <w:name w:val="footnote text"/>
    <w:basedOn w:val="a"/>
    <w:link w:val="ac"/>
    <w:semiHidden/>
    <w:rPr>
      <w:sz w:val="20"/>
      <w:szCs w:val="20"/>
    </w:rPr>
  </w:style>
  <w:style w:type="paragraph" w:styleId="ad">
    <w:name w:val="Body Text"/>
    <w:basedOn w:val="a"/>
    <w:link w:val="ae"/>
    <w:semiHidden/>
    <w:pPr>
      <w:jc w:val="both"/>
    </w:pPr>
  </w:style>
  <w:style w:type="paragraph" w:styleId="af">
    <w:name w:val="Body Text Indent"/>
    <w:basedOn w:val="a"/>
    <w:link w:val="af0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10">
    <w:name w:val="toc 1"/>
    <w:basedOn w:val="a"/>
    <w:next w:val="a"/>
    <w:autoRedefine/>
    <w:uiPriority w:val="39"/>
    <w:rsid w:val="00BD0B3E"/>
    <w:pPr>
      <w:ind w:firstLine="0"/>
    </w:pPr>
    <w:rPr>
      <w:rFonts w:cstheme="minorHAnsi"/>
      <w:bCs/>
      <w:caps/>
      <w:szCs w:val="20"/>
    </w:rPr>
  </w:style>
  <w:style w:type="paragraph" w:styleId="21">
    <w:name w:val="toc 2"/>
    <w:basedOn w:val="a"/>
    <w:next w:val="a"/>
    <w:autoRedefine/>
    <w:uiPriority w:val="39"/>
    <w:rsid w:val="00032912"/>
    <w:pPr>
      <w:ind w:firstLine="0"/>
    </w:pPr>
    <w:rPr>
      <w:rFonts w:cstheme="minorHAnsi"/>
      <w:szCs w:val="20"/>
    </w:rPr>
  </w:style>
  <w:style w:type="paragraph" w:styleId="31">
    <w:name w:val="toc 3"/>
    <w:basedOn w:val="a"/>
    <w:next w:val="a"/>
    <w:autoRedefine/>
    <w:uiPriority w:val="39"/>
    <w:rsid w:val="00032912"/>
    <w:pPr>
      <w:tabs>
        <w:tab w:val="right" w:leader="dot" w:pos="9345"/>
      </w:tabs>
      <w:ind w:firstLine="0"/>
    </w:pPr>
    <w:rPr>
      <w:rFonts w:cstheme="minorHAnsi"/>
      <w:iCs/>
      <w:noProof/>
      <w:szCs w:val="20"/>
    </w:rPr>
  </w:style>
  <w:style w:type="paragraph" w:styleId="40">
    <w:name w:val="toc 4"/>
    <w:basedOn w:val="a"/>
    <w:next w:val="a"/>
    <w:autoRedefine/>
    <w:uiPriority w:val="39"/>
    <w:rsid w:val="001167BF"/>
    <w:pPr>
      <w:ind w:firstLine="0"/>
    </w:pPr>
    <w:rPr>
      <w:rFonts w:cstheme="minorHAnsi"/>
      <w:noProof/>
      <w:szCs w:val="18"/>
    </w:rPr>
  </w:style>
  <w:style w:type="paragraph" w:styleId="60">
    <w:name w:val="toc 6"/>
    <w:basedOn w:val="a"/>
    <w:next w:val="a"/>
    <w:autoRedefine/>
    <w:semiHidden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f1">
    <w:name w:val="Normal (Web)"/>
    <w:basedOn w:val="a"/>
    <w:uiPriority w:val="99"/>
    <w:semiHidden/>
    <w:pPr>
      <w:spacing w:before="100" w:beforeAutospacing="1" w:after="100" w:afterAutospacing="1"/>
    </w:pPr>
  </w:style>
  <w:style w:type="character" w:styleId="af2">
    <w:name w:val="footnote reference"/>
    <w:basedOn w:val="a1"/>
    <w:semiHidden/>
    <w:rPr>
      <w:vertAlign w:val="superscript"/>
    </w:rPr>
  </w:style>
  <w:style w:type="character" w:styleId="af3">
    <w:name w:val="Hyperlink"/>
    <w:basedOn w:val="a1"/>
    <w:uiPriority w:val="99"/>
    <w:rPr>
      <w:color w:val="0000FF"/>
      <w:u w:val="single"/>
    </w:rPr>
  </w:style>
  <w:style w:type="paragraph" w:styleId="af4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5">
    <w:name w:val="caption"/>
    <w:basedOn w:val="a"/>
    <w:next w:val="a0"/>
    <w:uiPriority w:val="35"/>
    <w:unhideWhenUsed/>
    <w:rsid w:val="00955596"/>
    <w:pPr>
      <w:jc w:val="center"/>
    </w:pPr>
    <w:rPr>
      <w:bCs/>
      <w:color w:val="000000" w:themeColor="text1"/>
      <w:sz w:val="24"/>
      <w:szCs w:val="20"/>
    </w:rPr>
  </w:style>
  <w:style w:type="paragraph" w:styleId="af6">
    <w:name w:val="List Paragraph"/>
    <w:aliases w:val="нумерованный,Надпись к иллюстрации"/>
    <w:basedOn w:val="a"/>
    <w:link w:val="af7"/>
    <w:uiPriority w:val="34"/>
    <w:qFormat/>
    <w:rsid w:val="00F37716"/>
    <w:pPr>
      <w:ind w:left="720"/>
      <w:contextualSpacing/>
    </w:pPr>
  </w:style>
  <w:style w:type="character" w:customStyle="1" w:styleId="20">
    <w:name w:val="Заголовок 2 Знак"/>
    <w:aliases w:val="Заголовок_2 Знак"/>
    <w:basedOn w:val="a1"/>
    <w:link w:val="2"/>
    <w:uiPriority w:val="2"/>
    <w:rsid w:val="001F1CD0"/>
    <w:rPr>
      <w:sz w:val="28"/>
      <w:szCs w:val="28"/>
    </w:rPr>
  </w:style>
  <w:style w:type="paragraph" w:styleId="af8">
    <w:name w:val="TOC Heading"/>
    <w:basedOn w:val="1"/>
    <w:next w:val="a0"/>
    <w:uiPriority w:val="39"/>
    <w:unhideWhenUsed/>
    <w:qFormat/>
    <w:rsid w:val="00236961"/>
    <w:pPr>
      <w:keepLines/>
      <w:numPr>
        <w:numId w:val="0"/>
      </w:numPr>
      <w:tabs>
        <w:tab w:val="clear" w:pos="5727"/>
      </w:tabs>
      <w:spacing w:before="240"/>
      <w:jc w:val="center"/>
      <w:outlineLvl w:val="9"/>
    </w:pPr>
    <w:rPr>
      <w:rFonts w:eastAsiaTheme="majorEastAsia" w:cstheme="majorBidi"/>
      <w:bCs w:val="0"/>
      <w:caps/>
      <w:szCs w:val="32"/>
    </w:rPr>
  </w:style>
  <w:style w:type="paragraph" w:styleId="af9">
    <w:name w:val="No Spacing"/>
    <w:uiPriority w:val="10"/>
    <w:rsid w:val="002E345F"/>
    <w:rPr>
      <w:sz w:val="24"/>
      <w:szCs w:val="24"/>
    </w:rPr>
  </w:style>
  <w:style w:type="paragraph" w:customStyle="1" w:styleId="afa">
    <w:name w:val="КОД"/>
    <w:basedOn w:val="a"/>
    <w:link w:val="afb"/>
    <w:qFormat/>
    <w:rsid w:val="00EA263F"/>
    <w:pPr>
      <w:spacing w:line="276" w:lineRule="auto"/>
    </w:pPr>
    <w:rPr>
      <w:rFonts w:ascii="Consolas" w:hAnsi="Consolas" w:cs="Arial"/>
      <w:sz w:val="22"/>
      <w:lang w:val="en-US"/>
    </w:rPr>
  </w:style>
  <w:style w:type="character" w:customStyle="1" w:styleId="afb">
    <w:name w:val="КОД Знак"/>
    <w:basedOn w:val="a1"/>
    <w:link w:val="afa"/>
    <w:rsid w:val="00EA263F"/>
    <w:rPr>
      <w:rFonts w:ascii="Consolas" w:hAnsi="Consolas" w:cs="Arial"/>
      <w:sz w:val="22"/>
      <w:szCs w:val="24"/>
      <w:lang w:val="en-US"/>
    </w:rPr>
  </w:style>
  <w:style w:type="paragraph" w:customStyle="1" w:styleId="a0">
    <w:name w:val="осн_текст"/>
    <w:basedOn w:val="a"/>
    <w:link w:val="afc"/>
    <w:qFormat/>
    <w:rsid w:val="001B3875"/>
    <w:pPr>
      <w:spacing w:before="60" w:after="60"/>
      <w:jc w:val="both"/>
    </w:pPr>
  </w:style>
  <w:style w:type="character" w:customStyle="1" w:styleId="afc">
    <w:name w:val="осн_текст Знак"/>
    <w:basedOn w:val="a1"/>
    <w:link w:val="a0"/>
    <w:rsid w:val="001B3875"/>
    <w:rPr>
      <w:sz w:val="28"/>
      <w:szCs w:val="24"/>
    </w:rPr>
  </w:style>
  <w:style w:type="character" w:customStyle="1" w:styleId="ae">
    <w:name w:val="Основной текст Знак"/>
    <w:basedOn w:val="a1"/>
    <w:link w:val="ad"/>
    <w:semiHidden/>
    <w:rsid w:val="006B2F7D"/>
    <w:rPr>
      <w:sz w:val="28"/>
      <w:szCs w:val="24"/>
    </w:rPr>
  </w:style>
  <w:style w:type="character" w:customStyle="1" w:styleId="af0">
    <w:name w:val="Основной текст с отступом Знак"/>
    <w:basedOn w:val="a1"/>
    <w:link w:val="af"/>
    <w:semiHidden/>
    <w:rsid w:val="006B2F7D"/>
    <w:rPr>
      <w:b/>
      <w:bCs/>
      <w:sz w:val="28"/>
      <w:szCs w:val="24"/>
    </w:rPr>
  </w:style>
  <w:style w:type="character" w:customStyle="1" w:styleId="aa">
    <w:name w:val="Заголовок Знак"/>
    <w:basedOn w:val="a1"/>
    <w:link w:val="a9"/>
    <w:rsid w:val="00F57858"/>
    <w:rPr>
      <w:b/>
      <w:bCs/>
      <w:caps/>
      <w:color w:val="000000" w:themeColor="text1"/>
      <w:sz w:val="28"/>
      <w:szCs w:val="32"/>
    </w:rPr>
  </w:style>
  <w:style w:type="paragraph" w:customStyle="1" w:styleId="--1">
    <w:name w:val="еспд-дец-1"/>
    <w:basedOn w:val="a"/>
    <w:next w:val="a0"/>
    <w:link w:val="--10"/>
    <w:uiPriority w:val="4"/>
    <w:qFormat/>
    <w:rsid w:val="001B0C20"/>
  </w:style>
  <w:style w:type="character" w:customStyle="1" w:styleId="--10">
    <w:name w:val="еспд-дец-1 Знак"/>
    <w:basedOn w:val="a1"/>
    <w:link w:val="--1"/>
    <w:uiPriority w:val="4"/>
    <w:rsid w:val="00512F69"/>
    <w:rPr>
      <w:sz w:val="28"/>
      <w:szCs w:val="24"/>
    </w:rPr>
  </w:style>
  <w:style w:type="character" w:customStyle="1" w:styleId="a8">
    <w:name w:val="Нижний колонтитул Знак"/>
    <w:basedOn w:val="a1"/>
    <w:link w:val="a7"/>
    <w:uiPriority w:val="7"/>
    <w:rsid w:val="00602217"/>
    <w:rPr>
      <w:b/>
      <w:sz w:val="28"/>
      <w:szCs w:val="24"/>
    </w:rPr>
  </w:style>
  <w:style w:type="character" w:customStyle="1" w:styleId="af7">
    <w:name w:val="Абзац списка Знак"/>
    <w:aliases w:val="нумерованный Знак,Надпись к иллюстрации Знак"/>
    <w:link w:val="af6"/>
    <w:uiPriority w:val="34"/>
    <w:locked/>
    <w:rsid w:val="00DA2D83"/>
    <w:rPr>
      <w:sz w:val="28"/>
      <w:szCs w:val="24"/>
    </w:rPr>
  </w:style>
  <w:style w:type="paragraph" w:styleId="22">
    <w:name w:val="Quote"/>
    <w:basedOn w:val="a"/>
    <w:next w:val="a"/>
    <w:link w:val="23"/>
    <w:uiPriority w:val="29"/>
    <w:rsid w:val="00E14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E14BFF"/>
    <w:rPr>
      <w:i/>
      <w:iCs/>
      <w:color w:val="404040" w:themeColor="text1" w:themeTint="BF"/>
      <w:sz w:val="28"/>
      <w:szCs w:val="24"/>
    </w:rPr>
  </w:style>
  <w:style w:type="character" w:styleId="afd">
    <w:name w:val="Unresolved Mention"/>
    <w:basedOn w:val="a1"/>
    <w:uiPriority w:val="99"/>
    <w:semiHidden/>
    <w:unhideWhenUsed/>
    <w:rsid w:val="0082777E"/>
    <w:rPr>
      <w:color w:val="605E5C"/>
      <w:shd w:val="clear" w:color="auto" w:fill="E1DFDD"/>
    </w:rPr>
  </w:style>
  <w:style w:type="table" w:styleId="afe">
    <w:name w:val="Table Grid"/>
    <w:basedOn w:val="a2"/>
    <w:uiPriority w:val="39"/>
    <w:rsid w:val="008277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C3327B"/>
    <w:rPr>
      <w:bCs/>
      <w:sz w:val="28"/>
      <w:szCs w:val="24"/>
    </w:rPr>
  </w:style>
  <w:style w:type="character" w:styleId="aff">
    <w:name w:val="Placeholder Text"/>
    <w:basedOn w:val="a1"/>
    <w:uiPriority w:val="99"/>
    <w:semiHidden/>
    <w:rsid w:val="0046336F"/>
    <w:rPr>
      <w:color w:val="666666"/>
    </w:rPr>
  </w:style>
  <w:style w:type="character" w:styleId="aff0">
    <w:name w:val="annotation reference"/>
    <w:basedOn w:val="a1"/>
    <w:uiPriority w:val="99"/>
    <w:semiHidden/>
    <w:unhideWhenUsed/>
    <w:rsid w:val="0046336F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46336F"/>
    <w:rPr>
      <w:sz w:val="20"/>
      <w:szCs w:val="20"/>
    </w:rPr>
  </w:style>
  <w:style w:type="character" w:customStyle="1" w:styleId="aff2">
    <w:name w:val="Текст примечания Знак"/>
    <w:basedOn w:val="a1"/>
    <w:link w:val="aff1"/>
    <w:uiPriority w:val="99"/>
    <w:semiHidden/>
    <w:rsid w:val="0046336F"/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46336F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46336F"/>
    <w:rPr>
      <w:b/>
      <w:bCs/>
    </w:rPr>
  </w:style>
  <w:style w:type="table" w:styleId="41">
    <w:name w:val="Plain Table 4"/>
    <w:basedOn w:val="a2"/>
    <w:uiPriority w:val="44"/>
    <w:rsid w:val="00CA2CE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f5">
    <w:name w:val="Заг искл огл"/>
    <w:basedOn w:val="a9"/>
    <w:next w:val="a0"/>
    <w:uiPriority w:val="11"/>
    <w:qFormat/>
    <w:rsid w:val="00792ACC"/>
    <w:rPr>
      <w:b w:val="0"/>
    </w:rPr>
  </w:style>
  <w:style w:type="character" w:customStyle="1" w:styleId="a5">
    <w:name w:val="Верхний колонтитул Знак"/>
    <w:basedOn w:val="a1"/>
    <w:link w:val="a4"/>
    <w:uiPriority w:val="99"/>
    <w:rsid w:val="00E1357F"/>
    <w:rPr>
      <w:sz w:val="28"/>
      <w:szCs w:val="24"/>
    </w:rPr>
  </w:style>
  <w:style w:type="character" w:customStyle="1" w:styleId="ac">
    <w:name w:val="Текст сноски Знак"/>
    <w:basedOn w:val="a1"/>
    <w:link w:val="ab"/>
    <w:semiHidden/>
    <w:rsid w:val="003C3E13"/>
  </w:style>
  <w:style w:type="paragraph" w:customStyle="1" w:styleId="aff6">
    <w:name w:val="Цент. текст"/>
    <w:basedOn w:val="a"/>
    <w:next w:val="af"/>
    <w:link w:val="aff7"/>
    <w:uiPriority w:val="7"/>
    <w:rsid w:val="00500741"/>
    <w:pPr>
      <w:jc w:val="center"/>
    </w:pPr>
    <w:rPr>
      <w:b/>
      <w:bCs/>
      <w:caps/>
      <w:szCs w:val="28"/>
    </w:rPr>
  </w:style>
  <w:style w:type="character" w:customStyle="1" w:styleId="aff7">
    <w:name w:val="Цент. текст Знак"/>
    <w:basedOn w:val="a1"/>
    <w:link w:val="aff6"/>
    <w:uiPriority w:val="7"/>
    <w:rsid w:val="00500741"/>
    <w:rPr>
      <w:b/>
      <w:bCs/>
      <w:caps/>
      <w:sz w:val="28"/>
      <w:szCs w:val="28"/>
    </w:rPr>
  </w:style>
  <w:style w:type="paragraph" w:customStyle="1" w:styleId="aff8">
    <w:name w:val="табл. текст"/>
    <w:basedOn w:val="a"/>
    <w:qFormat/>
    <w:rsid w:val="00AD5A81"/>
    <w:pPr>
      <w:ind w:firstLine="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8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vva\Documents\github\CVE_angle_code_GUI_win\&#1076;&#1086;&#1082;&#1091;&#1084;&#1077;&#1085;&#1090;&#1072;&#1094;&#1080;&#1103;\Generator-ESPD-text-programs\source\&#1096;&#1072;&#1073;&#1083;&#1086;&#1085;%20&#1043;&#1054;&#1057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F468B-8CF6-4B9E-BFE1-713A2C1B2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ГОСТ.dotx</Template>
  <TotalTime>124</TotalTime>
  <Pages>6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Links>
    <vt:vector size="132" baseType="variant">
      <vt:variant>
        <vt:i4>1310779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_Toc118254742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_Toc118254741</vt:lpwstr>
      </vt:variant>
      <vt:variant>
        <vt:i4>1310779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_Toc118254740</vt:lpwstr>
      </vt:variant>
      <vt:variant>
        <vt:i4>1245243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_Toc118254739</vt:lpwstr>
      </vt:variant>
      <vt:variant>
        <vt:i4>1245243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_Toc118254738</vt:lpwstr>
      </vt:variant>
      <vt:variant>
        <vt:i4>1245243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_Toc118254737</vt:lpwstr>
      </vt:variant>
      <vt:variant>
        <vt:i4>1245243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_Toc118254736</vt:lpwstr>
      </vt:variant>
      <vt:variant>
        <vt:i4>1245243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_Toc118254735</vt:lpwstr>
      </vt:variant>
      <vt:variant>
        <vt:i4>1245243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_Toc118254734</vt:lpwstr>
      </vt:variant>
      <vt:variant>
        <vt:i4>1245243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_Toc118254733</vt:lpwstr>
      </vt:variant>
      <vt:variant>
        <vt:i4>1245243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_Toc118254732</vt:lpwstr>
      </vt:variant>
      <vt:variant>
        <vt:i4>1245243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_Toc118254731</vt:lpwstr>
      </vt:variant>
      <vt:variant>
        <vt:i4>1245243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_Toc118254730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_Toc118254729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_Toc118254728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_Toc118254727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_Toc118254726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_Toc118254725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_Toc118254724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_Toc118254723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_Toc118254722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_Toc118254721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r</dc:creator>
  <cp:keywords/>
  <dc:description/>
  <cp:lastModifiedBy>savva r</cp:lastModifiedBy>
  <cp:revision>33</cp:revision>
  <cp:lastPrinted>2025-06-09T02:06:00Z</cp:lastPrinted>
  <dcterms:created xsi:type="dcterms:W3CDTF">2026-01-26T10:15:00Z</dcterms:created>
  <dcterms:modified xsi:type="dcterms:W3CDTF">2026-01-26T14:18:00Z</dcterms:modified>
</cp:coreProperties>
</file>